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Pr="00273709" w:rsidRDefault="008077EF">
      <w:bookmarkStart w:id="0" w:name="_Hlk78477394"/>
      <w:r w:rsidRPr="00273709">
        <w:t>Name:</w:t>
      </w:r>
      <w:r w:rsidR="002C7CCF" w:rsidRPr="00273709">
        <w:t xml:space="preserve"> Bradley Willcott</w:t>
      </w:r>
    </w:p>
    <w:p w14:paraId="7F5C6AD4" w14:textId="4127D2D6" w:rsidR="008077EF" w:rsidRPr="00273709" w:rsidRDefault="008077EF">
      <w:r w:rsidRPr="00273709">
        <w:t xml:space="preserve">ID: </w:t>
      </w:r>
      <w:r w:rsidR="002C7CCF" w:rsidRPr="00273709">
        <w:t>M198449</w:t>
      </w:r>
    </w:p>
    <w:p w14:paraId="177B55C2" w14:textId="21D5FE78" w:rsidR="008077EF" w:rsidRPr="00273709" w:rsidRDefault="008077EF">
      <w:r w:rsidRPr="00273709">
        <w:t xml:space="preserve">Date: </w:t>
      </w:r>
      <w:r w:rsidR="004A08AE">
        <w:t>1</w:t>
      </w:r>
      <w:r w:rsidR="00314A6E">
        <w:t>6</w:t>
      </w:r>
      <w:r w:rsidR="0041104F">
        <w:t xml:space="preserve"> </w:t>
      </w:r>
      <w:r w:rsidR="002C0219">
        <w:t>S</w:t>
      </w:r>
      <w:r w:rsidR="006A12C0">
        <w:t>eptember</w:t>
      </w:r>
      <w:r w:rsidR="0041104F">
        <w:t xml:space="preserve"> 2021</w:t>
      </w:r>
    </w:p>
    <w:bookmarkEnd w:id="0"/>
    <w:p w14:paraId="7195A800" w14:textId="698D12F4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 xml:space="preserve">Assessment Task </w:t>
      </w:r>
      <w:r w:rsidR="00F956D7">
        <w:rPr>
          <w:sz w:val="52"/>
          <w:szCs w:val="52"/>
        </w:rPr>
        <w:t xml:space="preserve">– </w:t>
      </w:r>
      <w:r w:rsidR="00430524">
        <w:rPr>
          <w:sz w:val="52"/>
          <w:szCs w:val="52"/>
        </w:rPr>
        <w:t>5</w:t>
      </w:r>
    </w:p>
    <w:p w14:paraId="155AEE81" w14:textId="4DB79292" w:rsidR="007F50F8" w:rsidRDefault="00EE3C10" w:rsidP="007F50F8">
      <w:pPr>
        <w:pStyle w:val="Title"/>
      </w:pPr>
      <w:r>
        <w:t>Software Deployment</w:t>
      </w:r>
    </w:p>
    <w:p w14:paraId="77D2CECA" w14:textId="77777777" w:rsidR="000B6BA5" w:rsidRDefault="000B6BA5"/>
    <w:p w14:paraId="2EA5BA3E" w14:textId="26E69AF1" w:rsidR="000B6BA5" w:rsidRDefault="000B6BA5">
      <w:pPr>
        <w:sectPr w:rsidR="000B6BA5">
          <w:headerReference w:type="first" r:id="rId11"/>
          <w:footerReference w:type="firs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0AA45B00" w14:textId="7E8ED2E3" w:rsidR="006F2A42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906075" w:history="1">
            <w:r w:rsidR="006F2A42" w:rsidRPr="0065210C">
              <w:rPr>
                <w:rStyle w:val="Hyperlink"/>
                <w:noProof/>
              </w:rPr>
              <w:t>Create an Installation Package</w:t>
            </w:r>
            <w:r w:rsidR="006F2A42">
              <w:rPr>
                <w:noProof/>
                <w:webHidden/>
              </w:rPr>
              <w:tab/>
            </w:r>
            <w:r w:rsidR="006F2A42">
              <w:rPr>
                <w:noProof/>
                <w:webHidden/>
              </w:rPr>
              <w:fldChar w:fldCharType="begin"/>
            </w:r>
            <w:r w:rsidR="006F2A42">
              <w:rPr>
                <w:noProof/>
                <w:webHidden/>
              </w:rPr>
              <w:instrText xml:space="preserve"> PAGEREF _Toc82906075 \h </w:instrText>
            </w:r>
            <w:r w:rsidR="006F2A42">
              <w:rPr>
                <w:noProof/>
                <w:webHidden/>
              </w:rPr>
            </w:r>
            <w:r w:rsidR="006F2A42">
              <w:rPr>
                <w:noProof/>
                <w:webHidden/>
              </w:rPr>
              <w:fldChar w:fldCharType="separate"/>
            </w:r>
            <w:r w:rsidR="006F2A42">
              <w:rPr>
                <w:noProof/>
                <w:webHidden/>
              </w:rPr>
              <w:t>2</w:t>
            </w:r>
            <w:r w:rsidR="006F2A42">
              <w:rPr>
                <w:noProof/>
                <w:webHidden/>
              </w:rPr>
              <w:fldChar w:fldCharType="end"/>
            </w:r>
          </w:hyperlink>
        </w:p>
        <w:p w14:paraId="5E43BEE1" w14:textId="37FA4EC3" w:rsidR="006F2A42" w:rsidRDefault="006F2A4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6076" w:history="1">
            <w:r w:rsidRPr="0065210C">
              <w:rPr>
                <w:rStyle w:val="Hyperlink"/>
                <w:rFonts w:eastAsia="Calibri"/>
                <w:noProof/>
              </w:rPr>
              <w:t>Java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E9A33" w14:textId="19FC207D" w:rsidR="006F2A42" w:rsidRDefault="006F2A4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6077" w:history="1">
            <w:r w:rsidRPr="0065210C">
              <w:rPr>
                <w:rStyle w:val="Hyperlink"/>
                <w:noProof/>
              </w:rPr>
              <w:t>DeployAT-Five-1.0.0-with-deps.jar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E75EA" w14:textId="528BDC6A" w:rsidR="006F2A42" w:rsidRDefault="006F2A4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6078" w:history="1">
            <w:r w:rsidRPr="0065210C">
              <w:rPr>
                <w:rStyle w:val="Hyperlink"/>
                <w:noProof/>
              </w:rPr>
              <w:t>DeployAT-Five-1.0.0-deploy-linux.tar.gz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E4E41" w14:textId="2093D238" w:rsidR="006F2A42" w:rsidRDefault="006F2A4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6079" w:history="1">
            <w:r w:rsidRPr="0065210C">
              <w:rPr>
                <w:rStyle w:val="Hyperlink"/>
                <w:noProof/>
              </w:rPr>
              <w:t>DeployAT-Five-1.0.0-deploy-win.zip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CC897" w14:textId="0043AF24" w:rsidR="006F2A42" w:rsidRDefault="006F2A4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6080" w:history="1">
            <w:r w:rsidRPr="0065210C">
              <w:rPr>
                <w:rStyle w:val="Hyperlink"/>
                <w:noProof/>
              </w:rPr>
              <w:t>pom.xml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80C71" w14:textId="17F13FA4" w:rsidR="006F2A42" w:rsidRDefault="006F2A4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6081" w:history="1">
            <w:r w:rsidRPr="0065210C">
              <w:rPr>
                <w:rStyle w:val="Hyperlink"/>
                <w:noProof/>
              </w:rPr>
              <w:t>distribution.xml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235C0" w14:textId="05A50264" w:rsidR="006F2A42" w:rsidRDefault="006F2A4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6082" w:history="1">
            <w:r w:rsidRPr="0065210C">
              <w:rPr>
                <w:rStyle w:val="Hyperlink"/>
                <w:noProof/>
              </w:rPr>
              <w:t>deploy-linux.xml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4D367" w14:textId="47156DFA" w:rsidR="006F2A42" w:rsidRDefault="006F2A4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6083" w:history="1">
            <w:r w:rsidRPr="0065210C">
              <w:rPr>
                <w:rStyle w:val="Hyperlink"/>
                <w:noProof/>
              </w:rPr>
              <w:t>deploy-win.xml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EE949" w14:textId="2F60D295" w:rsidR="006F2A42" w:rsidRDefault="006F2A42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6084" w:history="1">
            <w:r w:rsidRPr="0065210C">
              <w:rPr>
                <w:rStyle w:val="Hyperlink"/>
                <w:noProof/>
              </w:rPr>
              <w:t>Installing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891AE" w14:textId="595A70DE" w:rsidR="006F2A42" w:rsidRDefault="006F2A42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6085" w:history="1">
            <w:r w:rsidRPr="0065210C">
              <w:rPr>
                <w:rStyle w:val="Hyperlink"/>
                <w:noProof/>
              </w:rPr>
              <w:t>Uninstalling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972F1" w14:textId="0BCA479D" w:rsidR="006F2A42" w:rsidRDefault="006F2A42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6086" w:history="1">
            <w:r w:rsidRPr="0065210C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350D" w14:textId="287B39E8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1FB10C99" w14:textId="77777777" w:rsidR="006F2A42" w:rsidRPr="006F2A42" w:rsidRDefault="006F2A42" w:rsidP="006F2A42"/>
    <w:p w14:paraId="50850EED" w14:textId="77777777" w:rsidR="006F2A42" w:rsidRPr="006F2A42" w:rsidRDefault="006F2A42" w:rsidP="006F2A42"/>
    <w:p w14:paraId="0E1BA040" w14:textId="663D1615" w:rsidR="006F2A42" w:rsidRDefault="006F2A42" w:rsidP="006F2A42">
      <w:pPr>
        <w:pStyle w:val="TOCHeading"/>
      </w:pPr>
      <w:r>
        <w:t>Figures</w:t>
      </w:r>
    </w:p>
    <w:p w14:paraId="1D821897" w14:textId="4E1F6656" w:rsidR="006F2A42" w:rsidRDefault="006F2A4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2905983" w:history="1">
        <w:r w:rsidRPr="008A1325">
          <w:rPr>
            <w:rStyle w:val="Hyperlink"/>
            <w:noProof/>
          </w:rPr>
          <w:t>Figure 1 - Windows 10 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_Toc82905983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2F61793" w14:textId="4D6D1F6C" w:rsidR="006F2A42" w:rsidRDefault="006F2A4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5984" w:history="1">
        <w:r w:rsidRPr="008A1325">
          <w:rPr>
            <w:rStyle w:val="Hyperlink"/>
            <w:noProof/>
          </w:rPr>
          <w:t>Figure 2 - Linux install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F31727" w14:textId="6F089A3E" w:rsidR="006F2A42" w:rsidRDefault="006F2A4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5985" w:history="1">
        <w:r w:rsidRPr="008A1325">
          <w:rPr>
            <w:rStyle w:val="Hyperlink"/>
            <w:noProof/>
          </w:rPr>
          <w:t>Figure 3 - Linux install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_Toc82905985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CC0836" w14:textId="6BC21ED1" w:rsidR="006F2A42" w:rsidRDefault="006F2A4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5986" w:history="1">
        <w:r w:rsidRPr="008A1325">
          <w:rPr>
            <w:rStyle w:val="Hyperlink"/>
            <w:noProof/>
          </w:rPr>
          <w:t>Figure 4 - Running under Windows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_Toc82905986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63DFAD" w14:textId="6C6CF1AC" w:rsidR="006F2A42" w:rsidRDefault="006F2A4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5987" w:history="1">
        <w:r w:rsidRPr="008A1325">
          <w:rPr>
            <w:rStyle w:val="Hyperlink"/>
            <w:noProof/>
          </w:rPr>
          <w:t>Figure 5 - Running under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_Toc82905987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88C471" w14:textId="276D5C36" w:rsidR="006F2A42" w:rsidRDefault="006F2A4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5988" w:history="1">
        <w:r w:rsidRPr="008A1325">
          <w:rPr>
            <w:rStyle w:val="Hyperlink"/>
            <w:noProof/>
          </w:rPr>
          <w:t>Figure 6 - Uninstall - Windows 10 -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_Toc82905988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E4FFA9" w14:textId="50FC028E" w:rsidR="006F2A42" w:rsidRDefault="006F2A4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5989" w:history="1">
        <w:r w:rsidRPr="008A1325">
          <w:rPr>
            <w:rStyle w:val="Hyperlink"/>
            <w:noProof/>
          </w:rPr>
          <w:t>Figure 7 - Uninstall - Windows 10 -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_Toc82905989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30E3B7" w14:textId="6EF30DD0" w:rsidR="006F2A42" w:rsidRDefault="006F2A4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5990" w:history="1">
        <w:r w:rsidRPr="008A1325">
          <w:rPr>
            <w:rStyle w:val="Hyperlink"/>
            <w:noProof/>
          </w:rPr>
          <w:t>Figure 8 - Uninstall - Linux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_Toc82905990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9CBDD8" w14:textId="33EBF141" w:rsidR="006F2A42" w:rsidRDefault="006F2A4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5991" w:history="1">
        <w:r w:rsidRPr="008A1325">
          <w:rPr>
            <w:rStyle w:val="Hyperlink"/>
            <w:noProof/>
          </w:rPr>
          <w:t>Figure 9 - Uninstall - Linux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_Toc82905991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05111A" w14:textId="602BE38E" w:rsidR="006F2A42" w:rsidRDefault="006F2A42">
      <w:r>
        <w:fldChar w:fldCharType="end"/>
      </w:r>
    </w:p>
    <w:p w14:paraId="0EDE0CD3" w14:textId="54DF7E82" w:rsidR="00D946D7" w:rsidRDefault="00D946D7">
      <w:r>
        <w:br w:type="page"/>
      </w:r>
    </w:p>
    <w:p w14:paraId="0C98BA50" w14:textId="570ED35A" w:rsidR="00C57388" w:rsidRPr="00C57388" w:rsidRDefault="001D2B58" w:rsidP="00C57388">
      <w:pPr>
        <w:pStyle w:val="Heading1"/>
      </w:pPr>
      <w:bookmarkStart w:id="1" w:name="_Toc82906075"/>
      <w:r>
        <w:lastRenderedPageBreak/>
        <w:t>Create an Installation Package</w:t>
      </w:r>
      <w:bookmarkEnd w:id="1"/>
    </w:p>
    <w:p w14:paraId="07AF22BB" w14:textId="3E2213D8" w:rsidR="00C57388" w:rsidRDefault="001D2B58" w:rsidP="00C57388">
      <w:pPr>
        <w:pStyle w:val="Heading2"/>
        <w:rPr>
          <w:rFonts w:eastAsia="Calibri"/>
        </w:rPr>
      </w:pPr>
      <w:bookmarkStart w:id="2" w:name="_Toc82906076"/>
      <w:r>
        <w:rPr>
          <w:rFonts w:eastAsia="Calibri"/>
        </w:rPr>
        <w:t>Java Project</w:t>
      </w:r>
      <w:bookmarkEnd w:id="2"/>
    </w:p>
    <w:p w14:paraId="490D4FBA" w14:textId="455EC70A" w:rsidR="00C57388" w:rsidRDefault="001D2B58" w:rsidP="00C57388">
      <w:r>
        <w:t>Using the Tetris Java project from the Deploy AT Three assignment, I have modified the ‘pom.xml’ file to add the following plugin:</w:t>
      </w:r>
    </w:p>
    <w:p w14:paraId="13BE7A2C" w14:textId="0F02032C" w:rsidR="001D2B58" w:rsidRPr="001D2B58" w:rsidRDefault="001D2B58" w:rsidP="00C57388">
      <w:pPr>
        <w:rPr>
          <w:rFonts w:ascii="Courier New" w:hAnsi="Courier New" w:cs="Courier New"/>
        </w:rPr>
      </w:pPr>
      <w:r w:rsidRPr="001D2B58">
        <w:rPr>
          <w:rFonts w:ascii="Courier New" w:hAnsi="Courier New" w:cs="Courier New"/>
        </w:rPr>
        <w:t>maven-assembly-plugin</w:t>
      </w:r>
    </w:p>
    <w:p w14:paraId="530AB823" w14:textId="36AF276A" w:rsidR="00B96653" w:rsidRDefault="00556E15" w:rsidP="00C57388">
      <w:r>
        <w:t>“</w:t>
      </w:r>
      <w:r w:rsidRPr="00556E15">
        <w:t>The Assembly Plugin for Maven enables developers to combine project output into a single distributable archive that also contains dependencies, modules, site documentation, and other files.</w:t>
      </w:r>
      <w:r>
        <w:t>”</w:t>
      </w:r>
      <w:sdt>
        <w:sdtPr>
          <w:id w:val="-1789497354"/>
          <w:citation/>
        </w:sdtPr>
        <w:sdtEndPr/>
        <w:sdtContent>
          <w:r>
            <w:fldChar w:fldCharType="begin"/>
          </w:r>
          <w:r>
            <w:rPr>
              <w:lang w:val="en-GB"/>
            </w:rPr>
            <w:instrText xml:space="preserve"> CITATION Apa20 \l 2057 </w:instrText>
          </w:r>
          <w:r>
            <w:fldChar w:fldCharType="separate"/>
          </w:r>
          <w:r>
            <w:rPr>
              <w:noProof/>
              <w:lang w:val="en-GB"/>
            </w:rPr>
            <w:t xml:space="preserve"> (Apache Maven Project, 2020)</w:t>
          </w:r>
          <w:r>
            <w:fldChar w:fldCharType="end"/>
          </w:r>
        </w:sdtContent>
      </w:sdt>
    </w:p>
    <w:p w14:paraId="4B706FF8" w14:textId="5D470070" w:rsidR="001D2B58" w:rsidRDefault="001D2B58" w:rsidP="00C57388">
      <w:r>
        <w:t>This plugin provides several features, including the ability to consolidate files into a single archive. Further, it can create a manifested ‘jar’ file with all the dependencies – unpacked – and readily available to the program.  This ‘jar’ file replaces the default executable file that does not include the dependencies.</w:t>
      </w:r>
    </w:p>
    <w:p w14:paraId="0D2DD1A7" w14:textId="7B4DC267" w:rsidR="001D2B58" w:rsidRDefault="001E5429" w:rsidP="00C57388">
      <w:r>
        <w:t>Next,</w:t>
      </w:r>
      <w:r w:rsidR="001D2B58">
        <w:t xml:space="preserve"> I have included both a ‘bash’ script file and a windows batch file, for running the program.</w:t>
      </w:r>
    </w:p>
    <w:p w14:paraId="240BBDB8" w14:textId="15616A94" w:rsidR="001E5429" w:rsidRDefault="001E5429" w:rsidP="00C57388">
      <w:r>
        <w:t>The result of the new build process, is three new archive files:</w:t>
      </w:r>
    </w:p>
    <w:p w14:paraId="5542608B" w14:textId="55C3DD34" w:rsidR="001E5429" w:rsidRPr="001E5429" w:rsidRDefault="001E5429" w:rsidP="001E5429">
      <w:pPr>
        <w:pStyle w:val="ListParagraph"/>
        <w:numPr>
          <w:ilvl w:val="0"/>
          <w:numId w:val="24"/>
        </w:numPr>
        <w:rPr>
          <w:rFonts w:ascii="Courier New" w:hAnsi="Courier New" w:cs="Courier New"/>
        </w:rPr>
      </w:pPr>
      <w:r w:rsidRPr="001E5429">
        <w:rPr>
          <w:rFonts w:ascii="Courier New" w:hAnsi="Courier New" w:cs="Courier New"/>
        </w:rPr>
        <w:t>DeployAT-Five-1.0.0-with-deps.jar</w:t>
      </w:r>
    </w:p>
    <w:p w14:paraId="560A01A9" w14:textId="5D156984" w:rsidR="001E5429" w:rsidRPr="001E5429" w:rsidRDefault="001E5429" w:rsidP="001E5429">
      <w:pPr>
        <w:pStyle w:val="ListParagraph"/>
        <w:numPr>
          <w:ilvl w:val="0"/>
          <w:numId w:val="24"/>
        </w:numPr>
        <w:rPr>
          <w:rFonts w:ascii="Courier New" w:hAnsi="Courier New" w:cs="Courier New"/>
        </w:rPr>
      </w:pPr>
      <w:r w:rsidRPr="001E5429">
        <w:rPr>
          <w:rFonts w:ascii="Courier New" w:hAnsi="Courier New" w:cs="Courier New"/>
        </w:rPr>
        <w:t>DeployAT-Five-1.0.0-deploy-linux.tar.gz</w:t>
      </w:r>
    </w:p>
    <w:p w14:paraId="197DE43E" w14:textId="7EC9E771" w:rsidR="001E5429" w:rsidRPr="001E5429" w:rsidRDefault="001E5429" w:rsidP="001E5429">
      <w:pPr>
        <w:pStyle w:val="ListParagraph"/>
        <w:numPr>
          <w:ilvl w:val="0"/>
          <w:numId w:val="24"/>
        </w:numPr>
        <w:rPr>
          <w:rFonts w:ascii="Courier New" w:hAnsi="Courier New" w:cs="Courier New"/>
        </w:rPr>
      </w:pPr>
      <w:r w:rsidRPr="001E5429">
        <w:rPr>
          <w:rFonts w:ascii="Courier New" w:hAnsi="Courier New" w:cs="Courier New"/>
        </w:rPr>
        <w:t>DeployAT-Five-1.0.0-deploy-win.zip</w:t>
      </w:r>
    </w:p>
    <w:p w14:paraId="22C0C92C" w14:textId="14635B68" w:rsidR="001E5429" w:rsidRDefault="001E5429" w:rsidP="001E5429">
      <w:pPr>
        <w:pStyle w:val="Heading3"/>
      </w:pPr>
      <w:bookmarkStart w:id="3" w:name="_Toc82906077"/>
      <w:r w:rsidRPr="001E5429">
        <w:t>DeployAT-Five-1.0.0-with-deps.jar</w:t>
      </w:r>
      <w:bookmarkEnd w:id="3"/>
    </w:p>
    <w:p w14:paraId="7FA2D64C" w14:textId="77777777" w:rsidR="001E5429" w:rsidRPr="001E5429" w:rsidRDefault="001E5429" w:rsidP="001E5429">
      <w:r>
        <w:t>This file contains the class files of the program, and a MANIFEST.MF file with the entry:</w:t>
      </w:r>
      <w:r>
        <w:br/>
      </w:r>
      <w:r w:rsidRPr="001E5429">
        <w:rPr>
          <w:rFonts w:ascii="Courier New" w:hAnsi="Courier New" w:cs="Courier New"/>
        </w:rPr>
        <w:t xml:space="preserve">Main-Class: </w:t>
      </w:r>
      <w:proofErr w:type="spellStart"/>
      <w:proofErr w:type="gramStart"/>
      <w:r w:rsidRPr="001E5429">
        <w:rPr>
          <w:rFonts w:ascii="Courier New" w:hAnsi="Courier New" w:cs="Courier New"/>
        </w:rPr>
        <w:t>core.Tetris</w:t>
      </w:r>
      <w:proofErr w:type="spellEnd"/>
      <w:proofErr w:type="gramEnd"/>
    </w:p>
    <w:p w14:paraId="34C3EF50" w14:textId="1BE4DAD4" w:rsidR="001E5429" w:rsidRPr="001E5429" w:rsidRDefault="001E5429" w:rsidP="001E5429">
      <w:pPr>
        <w:pStyle w:val="Heading3"/>
      </w:pPr>
      <w:bookmarkStart w:id="4" w:name="_Toc82906078"/>
      <w:r w:rsidRPr="001E5429">
        <w:t>DeployAT-Five-1.0.0-deploy-linux.tar.gz</w:t>
      </w:r>
      <w:bookmarkEnd w:id="4"/>
    </w:p>
    <w:p w14:paraId="0568E0F4" w14:textId="54D06239" w:rsidR="001E5429" w:rsidRPr="001E5429" w:rsidRDefault="001E5429" w:rsidP="001E5429">
      <w:pPr>
        <w:rPr>
          <w:rFonts w:ascii="Courier New" w:hAnsi="Courier New" w:cs="Courier New"/>
        </w:rPr>
      </w:pPr>
      <w:r>
        <w:t>This file contains the above ‘jar’ file, and the bash script file:</w:t>
      </w:r>
      <w:r>
        <w:br/>
      </w:r>
      <w:proofErr w:type="spellStart"/>
      <w:r>
        <w:rPr>
          <w:rFonts w:ascii="Courier New" w:hAnsi="Courier New" w:cs="Courier New"/>
        </w:rPr>
        <w:t>tetris</w:t>
      </w:r>
      <w:proofErr w:type="spellEnd"/>
    </w:p>
    <w:p w14:paraId="05D49EE3" w14:textId="77777777" w:rsidR="001E5429" w:rsidRPr="001E5429" w:rsidRDefault="001E5429" w:rsidP="001E5429">
      <w:pPr>
        <w:pStyle w:val="Heading3"/>
      </w:pPr>
      <w:bookmarkStart w:id="5" w:name="_Toc82906079"/>
      <w:r w:rsidRPr="001E5429">
        <w:t>DeployAT-Five-1.0.0-deploy-win.zip</w:t>
      </w:r>
      <w:bookmarkEnd w:id="5"/>
    </w:p>
    <w:p w14:paraId="2ECCBA7A" w14:textId="2574C8F5" w:rsidR="001E5429" w:rsidRPr="001E5429" w:rsidRDefault="001E5429" w:rsidP="001E5429">
      <w:pPr>
        <w:rPr>
          <w:rFonts w:ascii="Courier New" w:hAnsi="Courier New" w:cs="Courier New"/>
        </w:rPr>
      </w:pPr>
      <w:r>
        <w:t>This file contains the above ‘jar’ file, and the bash script file:</w:t>
      </w:r>
      <w:r>
        <w:br/>
      </w:r>
      <w:r>
        <w:rPr>
          <w:rFonts w:ascii="Courier New" w:hAnsi="Courier New" w:cs="Courier New"/>
        </w:rPr>
        <w:t>tetris.bat</w:t>
      </w:r>
    </w:p>
    <w:p w14:paraId="00832AD1" w14:textId="77777777" w:rsidR="00FC36C4" w:rsidRDefault="00FC36C4">
      <w:pPr>
        <w:rPr>
          <w:rFonts w:asciiTheme="majorHAnsi" w:eastAsiaTheme="majorEastAsia" w:hAnsiTheme="majorHAnsi" w:cstheme="majorBidi"/>
          <w:color w:val="F73B08" w:themeColor="accent6" w:themeShade="BF"/>
          <w:sz w:val="24"/>
          <w:szCs w:val="24"/>
        </w:rPr>
      </w:pPr>
      <w:r>
        <w:br w:type="page"/>
      </w:r>
    </w:p>
    <w:p w14:paraId="62E39EE1" w14:textId="65F84530" w:rsidR="001E5429" w:rsidRDefault="007D634A" w:rsidP="007D634A">
      <w:pPr>
        <w:pStyle w:val="Heading3"/>
      </w:pPr>
      <w:bookmarkStart w:id="6" w:name="_Toc82906080"/>
      <w:r>
        <w:lastRenderedPageBreak/>
        <w:t>pom.xml</w:t>
      </w:r>
      <w:bookmarkEnd w:id="6"/>
    </w:p>
    <w:p w14:paraId="69D16537" w14:textId="7360BAA7" w:rsidR="007D634A" w:rsidRDefault="007D634A" w:rsidP="001E5429">
      <w:r>
        <w:t>The following is an exert from the project’s ‘pom.xml’ file:</w:t>
      </w:r>
    </w:p>
    <w:p w14:paraId="57DA7A89" w14:textId="77777777" w:rsidR="007D634A" w:rsidRDefault="007D634A" w:rsidP="001E5429">
      <w:pPr>
        <w:sectPr w:rsidR="007D634A" w:rsidSect="00CD2B65">
          <w:headerReference w:type="default" r:id="rId13"/>
          <w:footerReference w:type="default" r:id="rId14"/>
          <w:pgSz w:w="11906" w:h="16838" w:code="9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14:paraId="0A030C9A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>&lt;profiles&gt;</w:t>
      </w:r>
    </w:p>
    <w:p w14:paraId="320738B4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&lt;profile&gt;</w:t>
      </w:r>
    </w:p>
    <w:p w14:paraId="5A17132D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&lt;id&gt;release-profile&lt;/id&gt;</w:t>
      </w:r>
    </w:p>
    <w:p w14:paraId="4247919F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&lt;build&gt;</w:t>
      </w:r>
    </w:p>
    <w:p w14:paraId="4EAA464B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&lt;plugins&gt;</w:t>
      </w:r>
    </w:p>
    <w:p w14:paraId="75579AA9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&lt;plugin&gt;</w:t>
      </w:r>
    </w:p>
    <w:p w14:paraId="3CD5496B" w14:textId="3DE053FC" w:rsid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&lt;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artifactId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&gt;maven-assembly-plugin&lt;/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artifactId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&gt;</w:t>
      </w:r>
    </w:p>
    <w:p w14:paraId="6202B9F8" w14:textId="28DDE856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</w:t>
      </w:r>
      <w:r w:rsidRPr="00FC36C4">
        <w:rPr>
          <w:rFonts w:ascii="Courier New" w:hAnsi="Courier New" w:cs="Courier New"/>
          <w:sz w:val="18"/>
          <w:szCs w:val="18"/>
        </w:rPr>
        <w:t>&lt;version&gt;3.3.0&lt;/version&gt;</w:t>
      </w:r>
    </w:p>
    <w:p w14:paraId="5D6E69CE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&lt;configuration&gt;</w:t>
      </w:r>
    </w:p>
    <w:p w14:paraId="6FDDFF2A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&lt;descriptors&gt;</w:t>
      </w:r>
    </w:p>
    <w:p w14:paraId="3292EDB6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&lt;descriptor&gt;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src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/assembly/distribution.xml&lt;/descriptor&gt;</w:t>
      </w:r>
    </w:p>
    <w:p w14:paraId="49B637E8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&lt;descriptor&gt;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src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/assembly/deploy-linux.xml&lt;/descriptor&gt;</w:t>
      </w:r>
    </w:p>
    <w:p w14:paraId="6E8BA27C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&lt;descriptor&gt;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src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/assembly/deploy-win.xml&lt;/descriptor&gt;</w:t>
      </w:r>
    </w:p>
    <w:p w14:paraId="7DE55BC4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&lt;/descriptors&gt;</w:t>
      </w:r>
    </w:p>
    <w:p w14:paraId="62FE5D9F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&lt;archive&gt;</w:t>
      </w:r>
    </w:p>
    <w:p w14:paraId="535A7A7F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&lt;manifest&gt;</w:t>
      </w:r>
    </w:p>
    <w:p w14:paraId="511A3CE4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    &lt;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mainClass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&gt;${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jar.</w:t>
      </w:r>
      <w:proofErr w:type="gramStart"/>
      <w:r w:rsidRPr="00FC36C4">
        <w:rPr>
          <w:rFonts w:ascii="Courier New" w:hAnsi="Courier New" w:cs="Courier New"/>
          <w:sz w:val="18"/>
          <w:szCs w:val="18"/>
        </w:rPr>
        <w:t>manifest.mainClass</w:t>
      </w:r>
      <w:proofErr w:type="spellEnd"/>
      <w:proofErr w:type="gramEnd"/>
      <w:r w:rsidRPr="00FC36C4">
        <w:rPr>
          <w:rFonts w:ascii="Courier New" w:hAnsi="Courier New" w:cs="Courier New"/>
          <w:sz w:val="18"/>
          <w:szCs w:val="18"/>
        </w:rPr>
        <w:t>}&lt;/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mainClass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&gt;</w:t>
      </w:r>
    </w:p>
    <w:p w14:paraId="769EE019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    &lt;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addBuildEnvironmentEntries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&gt;true&lt;/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addBuildEnvironmentEntries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&gt;</w:t>
      </w:r>
    </w:p>
    <w:p w14:paraId="48082727" w14:textId="1EB522A8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    </w:t>
      </w:r>
      <w:r>
        <w:rPr>
          <w:rFonts w:ascii="Courier New" w:hAnsi="Courier New" w:cs="Courier New"/>
          <w:sz w:val="18"/>
          <w:szCs w:val="18"/>
        </w:rPr>
        <w:t>&lt;</w:t>
      </w:r>
      <w:r w:rsidRPr="00FC36C4">
        <w:rPr>
          <w:rFonts w:ascii="Courier New" w:hAnsi="Courier New" w:cs="Courier New"/>
          <w:sz w:val="18"/>
          <w:szCs w:val="18"/>
        </w:rPr>
        <w:t>addDefaultImplementationEntries&gt;true&lt;/addDefaultImplementationEntries&gt;</w:t>
      </w:r>
    </w:p>
    <w:p w14:paraId="7BD2D79C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&lt;/manifest&gt;</w:t>
      </w:r>
    </w:p>
    <w:p w14:paraId="62A670B5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&lt;/archive&gt;</w:t>
      </w:r>
    </w:p>
    <w:p w14:paraId="263EC578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&lt;/configuration&gt;</w:t>
      </w:r>
    </w:p>
    <w:p w14:paraId="512A4DC8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&lt;executions&gt;</w:t>
      </w:r>
    </w:p>
    <w:p w14:paraId="5EF6CC8B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&lt;execution&gt;</w:t>
      </w:r>
    </w:p>
    <w:p w14:paraId="3D11D700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&lt;id&gt;make-assembly&lt;/id&gt; </w:t>
      </w:r>
      <w:proofErr w:type="gramStart"/>
      <w:r w:rsidRPr="00FC36C4">
        <w:rPr>
          <w:rFonts w:ascii="Courier New" w:hAnsi="Courier New" w:cs="Courier New"/>
          <w:sz w:val="18"/>
          <w:szCs w:val="18"/>
        </w:rPr>
        <w:t>&lt;!--</w:t>
      </w:r>
      <w:proofErr w:type="gramEnd"/>
      <w:r w:rsidRPr="00FC36C4">
        <w:rPr>
          <w:rFonts w:ascii="Courier New" w:hAnsi="Courier New" w:cs="Courier New"/>
          <w:sz w:val="18"/>
          <w:szCs w:val="18"/>
        </w:rPr>
        <w:t xml:space="preserve"> this is used for inheritance merges --&gt;</w:t>
      </w:r>
    </w:p>
    <w:p w14:paraId="7071E10E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&lt;phase&gt;package&lt;/phase&gt; </w:t>
      </w:r>
      <w:proofErr w:type="gramStart"/>
      <w:r w:rsidRPr="00FC36C4">
        <w:rPr>
          <w:rFonts w:ascii="Courier New" w:hAnsi="Courier New" w:cs="Courier New"/>
          <w:sz w:val="18"/>
          <w:szCs w:val="18"/>
        </w:rPr>
        <w:t>&lt;!--</w:t>
      </w:r>
      <w:proofErr w:type="gramEnd"/>
      <w:r w:rsidRPr="00FC36C4">
        <w:rPr>
          <w:rFonts w:ascii="Courier New" w:hAnsi="Courier New" w:cs="Courier New"/>
          <w:sz w:val="18"/>
          <w:szCs w:val="18"/>
        </w:rPr>
        <w:t xml:space="preserve"> bind to the packaging phase --&gt;</w:t>
      </w:r>
    </w:p>
    <w:p w14:paraId="5BD3CFEB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&lt;goals&gt;</w:t>
      </w:r>
    </w:p>
    <w:p w14:paraId="67DC51B2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    &lt;goal&gt;single&lt;/goal&gt;</w:t>
      </w:r>
    </w:p>
    <w:p w14:paraId="0A370604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&lt;/goals&gt;</w:t>
      </w:r>
    </w:p>
    <w:p w14:paraId="7BEE6D97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&lt;/execution&gt;</w:t>
      </w:r>
    </w:p>
    <w:p w14:paraId="04EF2528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&lt;/executions&gt;</w:t>
      </w:r>
    </w:p>
    <w:p w14:paraId="65712733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&lt;/plugin&gt;</w:t>
      </w:r>
    </w:p>
    <w:p w14:paraId="40F9CE28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&lt;/plugins&gt;</w:t>
      </w:r>
    </w:p>
    <w:p w14:paraId="4A66AD52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&lt;/build&gt;</w:t>
      </w:r>
    </w:p>
    <w:p w14:paraId="601405FE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&lt;/profile&gt;</w:t>
      </w:r>
    </w:p>
    <w:p w14:paraId="479EE221" w14:textId="7B36CDFE" w:rsidR="007D634A" w:rsidRPr="007D634A" w:rsidRDefault="00FC36C4" w:rsidP="00FC36C4">
      <w:pPr>
        <w:spacing w:after="0"/>
        <w:rPr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>&lt;/profiles&gt;</w:t>
      </w:r>
    </w:p>
    <w:p w14:paraId="34E51C3E" w14:textId="77777777" w:rsidR="00FC36C4" w:rsidRDefault="00FC36C4" w:rsidP="001E5429"/>
    <w:p w14:paraId="44322456" w14:textId="0089789F" w:rsidR="00FC36C4" w:rsidRDefault="00FC36C4" w:rsidP="001E5429">
      <w:pPr>
        <w:sectPr w:rsidR="00FC36C4" w:rsidSect="00FC36C4">
          <w:type w:val="continuous"/>
          <w:pgSz w:w="11906" w:h="16838" w:code="9"/>
          <w:pgMar w:top="1440" w:right="282" w:bottom="1440" w:left="426" w:header="709" w:footer="709" w:gutter="0"/>
          <w:pgNumType w:start="1"/>
          <w:cols w:space="708"/>
          <w:docGrid w:linePitch="360"/>
        </w:sectPr>
      </w:pPr>
    </w:p>
    <w:p w14:paraId="35146760" w14:textId="77777777" w:rsidR="00CF7F7E" w:rsidRDefault="00CF7F7E">
      <w:pPr>
        <w:rPr>
          <w:rFonts w:asciiTheme="majorHAnsi" w:eastAsiaTheme="majorEastAsia" w:hAnsiTheme="majorHAnsi" w:cstheme="majorBidi"/>
          <w:color w:val="F73B08" w:themeColor="accent6" w:themeShade="BF"/>
          <w:sz w:val="24"/>
          <w:szCs w:val="24"/>
        </w:rPr>
      </w:pPr>
      <w:r>
        <w:br w:type="page"/>
      </w:r>
    </w:p>
    <w:p w14:paraId="295F33D0" w14:textId="00FE411B" w:rsidR="007D634A" w:rsidRPr="00CF7F7E" w:rsidRDefault="00CF7F7E" w:rsidP="00CF7F7E">
      <w:pPr>
        <w:pStyle w:val="Heading3"/>
      </w:pPr>
      <w:bookmarkStart w:id="7" w:name="_Toc82906081"/>
      <w:r w:rsidRPr="00CF7F7E">
        <w:lastRenderedPageBreak/>
        <w:t>distribution.xml</w:t>
      </w:r>
      <w:bookmarkEnd w:id="7"/>
    </w:p>
    <w:p w14:paraId="4F44B661" w14:textId="6ACE9B0D" w:rsidR="007D634A" w:rsidRDefault="007D634A" w:rsidP="001E5429"/>
    <w:p w14:paraId="6E23D481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&lt;assembly </w:t>
      </w:r>
      <w:proofErr w:type="spellStart"/>
      <w:r w:rsidRPr="00CF7F7E">
        <w:rPr>
          <w:rFonts w:ascii="Courier New" w:hAnsi="Courier New" w:cs="Courier New"/>
        </w:rPr>
        <w:t>xmlns</w:t>
      </w:r>
      <w:proofErr w:type="spellEnd"/>
      <w:r w:rsidRPr="00CF7F7E">
        <w:rPr>
          <w:rFonts w:ascii="Courier New" w:hAnsi="Courier New" w:cs="Courier New"/>
        </w:rPr>
        <w:t>="http://maven.apache.org/ASSEMBLY/2.1.0"</w:t>
      </w:r>
    </w:p>
    <w:p w14:paraId="6F9C3BC4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      </w:t>
      </w:r>
      <w:proofErr w:type="spellStart"/>
      <w:proofErr w:type="gramStart"/>
      <w:r w:rsidRPr="00CF7F7E">
        <w:rPr>
          <w:rFonts w:ascii="Courier New" w:hAnsi="Courier New" w:cs="Courier New"/>
        </w:rPr>
        <w:t>xmlns:xsi</w:t>
      </w:r>
      <w:proofErr w:type="spellEnd"/>
      <w:proofErr w:type="gramEnd"/>
      <w:r w:rsidRPr="00CF7F7E">
        <w:rPr>
          <w:rFonts w:ascii="Courier New" w:hAnsi="Courier New" w:cs="Courier New"/>
        </w:rPr>
        <w:t>="http://www.w3.org/2001/XMLSchema-instance"</w:t>
      </w:r>
    </w:p>
    <w:p w14:paraId="57ADC56A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      </w:t>
      </w:r>
      <w:proofErr w:type="spellStart"/>
      <w:proofErr w:type="gramStart"/>
      <w:r w:rsidRPr="00CF7F7E">
        <w:rPr>
          <w:rFonts w:ascii="Courier New" w:hAnsi="Courier New" w:cs="Courier New"/>
        </w:rPr>
        <w:t>xsi:schemaLocation</w:t>
      </w:r>
      <w:proofErr w:type="spellEnd"/>
      <w:proofErr w:type="gramEnd"/>
      <w:r w:rsidRPr="00CF7F7E">
        <w:rPr>
          <w:rFonts w:ascii="Courier New" w:hAnsi="Courier New" w:cs="Courier New"/>
        </w:rPr>
        <w:t>="http://maven.apache.org/ASSEMBLY/2.1.0 http://maven.apache.org/xsd/assembly-2.1.0.xsd"&gt;</w:t>
      </w:r>
    </w:p>
    <w:p w14:paraId="407B4D0C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&lt;id&gt;with-deps&lt;/id&gt;</w:t>
      </w:r>
    </w:p>
    <w:p w14:paraId="5547A185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&lt;formats&gt;</w:t>
      </w:r>
    </w:p>
    <w:p w14:paraId="380C5531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&lt;format&gt;jar&lt;/format&gt;</w:t>
      </w:r>
    </w:p>
    <w:p w14:paraId="4C2D0587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&lt;/formats&gt;</w:t>
      </w:r>
    </w:p>
    <w:p w14:paraId="7639E5E1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&lt;</w:t>
      </w:r>
      <w:proofErr w:type="spellStart"/>
      <w:r w:rsidRPr="00CF7F7E">
        <w:rPr>
          <w:rFonts w:ascii="Courier New" w:hAnsi="Courier New" w:cs="Courier New"/>
        </w:rPr>
        <w:t>includeBaseDirectory</w:t>
      </w:r>
      <w:proofErr w:type="spellEnd"/>
      <w:r w:rsidRPr="00CF7F7E">
        <w:rPr>
          <w:rFonts w:ascii="Courier New" w:hAnsi="Courier New" w:cs="Courier New"/>
        </w:rPr>
        <w:t>&gt;false&lt;/</w:t>
      </w:r>
      <w:proofErr w:type="spellStart"/>
      <w:r w:rsidRPr="00CF7F7E">
        <w:rPr>
          <w:rFonts w:ascii="Courier New" w:hAnsi="Courier New" w:cs="Courier New"/>
        </w:rPr>
        <w:t>includeBaseDirectory</w:t>
      </w:r>
      <w:proofErr w:type="spellEnd"/>
      <w:r w:rsidRPr="00CF7F7E">
        <w:rPr>
          <w:rFonts w:ascii="Courier New" w:hAnsi="Courier New" w:cs="Courier New"/>
        </w:rPr>
        <w:t>&gt;</w:t>
      </w:r>
    </w:p>
    <w:p w14:paraId="2634E0C6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&lt;</w:t>
      </w:r>
      <w:proofErr w:type="spellStart"/>
      <w:r w:rsidRPr="00CF7F7E">
        <w:rPr>
          <w:rFonts w:ascii="Courier New" w:hAnsi="Courier New" w:cs="Courier New"/>
        </w:rPr>
        <w:t>dependencySets</w:t>
      </w:r>
      <w:proofErr w:type="spellEnd"/>
      <w:r w:rsidRPr="00CF7F7E">
        <w:rPr>
          <w:rFonts w:ascii="Courier New" w:hAnsi="Courier New" w:cs="Courier New"/>
        </w:rPr>
        <w:t>&gt;</w:t>
      </w:r>
    </w:p>
    <w:p w14:paraId="559FE578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&lt;</w:t>
      </w:r>
      <w:proofErr w:type="spellStart"/>
      <w:r w:rsidRPr="00CF7F7E">
        <w:rPr>
          <w:rFonts w:ascii="Courier New" w:hAnsi="Courier New" w:cs="Courier New"/>
        </w:rPr>
        <w:t>dependencySet</w:t>
      </w:r>
      <w:proofErr w:type="spellEnd"/>
      <w:r w:rsidRPr="00CF7F7E">
        <w:rPr>
          <w:rFonts w:ascii="Courier New" w:hAnsi="Courier New" w:cs="Courier New"/>
        </w:rPr>
        <w:t>&gt;</w:t>
      </w:r>
    </w:p>
    <w:p w14:paraId="723308C1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    &lt;</w:t>
      </w:r>
      <w:proofErr w:type="spellStart"/>
      <w:r w:rsidRPr="00CF7F7E">
        <w:rPr>
          <w:rFonts w:ascii="Courier New" w:hAnsi="Courier New" w:cs="Courier New"/>
        </w:rPr>
        <w:t>outputDirectory</w:t>
      </w:r>
      <w:proofErr w:type="spellEnd"/>
      <w:r w:rsidRPr="00CF7F7E">
        <w:rPr>
          <w:rFonts w:ascii="Courier New" w:hAnsi="Courier New" w:cs="Courier New"/>
        </w:rPr>
        <w:t>&gt;/&lt;/</w:t>
      </w:r>
      <w:proofErr w:type="spellStart"/>
      <w:r w:rsidRPr="00CF7F7E">
        <w:rPr>
          <w:rFonts w:ascii="Courier New" w:hAnsi="Courier New" w:cs="Courier New"/>
        </w:rPr>
        <w:t>outputDirectory</w:t>
      </w:r>
      <w:proofErr w:type="spellEnd"/>
      <w:r w:rsidRPr="00CF7F7E">
        <w:rPr>
          <w:rFonts w:ascii="Courier New" w:hAnsi="Courier New" w:cs="Courier New"/>
        </w:rPr>
        <w:t>&gt;</w:t>
      </w:r>
    </w:p>
    <w:p w14:paraId="2AE3BDFD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    &lt;</w:t>
      </w:r>
      <w:proofErr w:type="spellStart"/>
      <w:r w:rsidRPr="00CF7F7E">
        <w:rPr>
          <w:rFonts w:ascii="Courier New" w:hAnsi="Courier New" w:cs="Courier New"/>
        </w:rPr>
        <w:t>useProjectArtifact</w:t>
      </w:r>
      <w:proofErr w:type="spellEnd"/>
      <w:r w:rsidRPr="00CF7F7E">
        <w:rPr>
          <w:rFonts w:ascii="Courier New" w:hAnsi="Courier New" w:cs="Courier New"/>
        </w:rPr>
        <w:t>&gt;true&lt;/</w:t>
      </w:r>
      <w:proofErr w:type="spellStart"/>
      <w:r w:rsidRPr="00CF7F7E">
        <w:rPr>
          <w:rFonts w:ascii="Courier New" w:hAnsi="Courier New" w:cs="Courier New"/>
        </w:rPr>
        <w:t>useProjectArtifact</w:t>
      </w:r>
      <w:proofErr w:type="spellEnd"/>
      <w:r w:rsidRPr="00CF7F7E">
        <w:rPr>
          <w:rFonts w:ascii="Courier New" w:hAnsi="Courier New" w:cs="Courier New"/>
        </w:rPr>
        <w:t>&gt;</w:t>
      </w:r>
    </w:p>
    <w:p w14:paraId="7DFC5FB5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    &lt;unpack&gt;true&lt;/unpack&gt;</w:t>
      </w:r>
    </w:p>
    <w:p w14:paraId="55F0A9EC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    &lt;scope&gt;runtime&lt;/scope&gt;</w:t>
      </w:r>
    </w:p>
    <w:p w14:paraId="0CB3B6A7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&lt;/</w:t>
      </w:r>
      <w:proofErr w:type="spellStart"/>
      <w:r w:rsidRPr="00CF7F7E">
        <w:rPr>
          <w:rFonts w:ascii="Courier New" w:hAnsi="Courier New" w:cs="Courier New"/>
        </w:rPr>
        <w:t>dependencySet</w:t>
      </w:r>
      <w:proofErr w:type="spellEnd"/>
      <w:r w:rsidRPr="00CF7F7E">
        <w:rPr>
          <w:rFonts w:ascii="Courier New" w:hAnsi="Courier New" w:cs="Courier New"/>
        </w:rPr>
        <w:t>&gt;</w:t>
      </w:r>
    </w:p>
    <w:p w14:paraId="6572D811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&lt;/</w:t>
      </w:r>
      <w:proofErr w:type="spellStart"/>
      <w:r w:rsidRPr="00CF7F7E">
        <w:rPr>
          <w:rFonts w:ascii="Courier New" w:hAnsi="Courier New" w:cs="Courier New"/>
        </w:rPr>
        <w:t>dependencySets</w:t>
      </w:r>
      <w:proofErr w:type="spellEnd"/>
      <w:r w:rsidRPr="00CF7F7E">
        <w:rPr>
          <w:rFonts w:ascii="Courier New" w:hAnsi="Courier New" w:cs="Courier New"/>
        </w:rPr>
        <w:t>&gt;</w:t>
      </w:r>
    </w:p>
    <w:p w14:paraId="20EE55EF" w14:textId="54E82908" w:rsid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>&lt;/assembly&gt;</w:t>
      </w:r>
    </w:p>
    <w:p w14:paraId="697B0C1F" w14:textId="77777777" w:rsidR="00CF7F7E" w:rsidRPr="00CF7F7E" w:rsidRDefault="00CF7F7E" w:rsidP="00CF7F7E"/>
    <w:p w14:paraId="00DF3024" w14:textId="77777777" w:rsidR="00B96653" w:rsidRDefault="00B96653">
      <w:pPr>
        <w:rPr>
          <w:rFonts w:asciiTheme="majorHAnsi" w:eastAsiaTheme="majorEastAsia" w:hAnsiTheme="majorHAnsi" w:cstheme="majorBidi"/>
          <w:color w:val="F73B08" w:themeColor="accent6" w:themeShade="BF"/>
          <w:sz w:val="24"/>
          <w:szCs w:val="24"/>
        </w:rPr>
      </w:pPr>
      <w:r>
        <w:br w:type="page"/>
      </w:r>
    </w:p>
    <w:p w14:paraId="6A1B0DAD" w14:textId="5D898C7B" w:rsidR="00CF7F7E" w:rsidRPr="00CF7F7E" w:rsidRDefault="00CF7F7E" w:rsidP="00CF7F7E">
      <w:pPr>
        <w:pStyle w:val="Heading3"/>
      </w:pPr>
      <w:bookmarkStart w:id="8" w:name="_Toc82906082"/>
      <w:r w:rsidRPr="00CF7F7E">
        <w:lastRenderedPageBreak/>
        <w:t>deploy-linux.xml</w:t>
      </w:r>
      <w:bookmarkEnd w:id="8"/>
    </w:p>
    <w:p w14:paraId="395C9C39" w14:textId="30E21664" w:rsidR="00CF7F7E" w:rsidRDefault="00CF7F7E" w:rsidP="001E5429"/>
    <w:p w14:paraId="1659D5FB" w14:textId="77777777" w:rsidR="00E12CD8" w:rsidRDefault="00E12CD8" w:rsidP="00E12CD8">
      <w:pPr>
        <w:spacing w:after="0"/>
        <w:rPr>
          <w:rFonts w:ascii="Courier New" w:hAnsi="Courier New" w:cs="Courier New"/>
        </w:rPr>
        <w:sectPr w:rsidR="00E12CD8" w:rsidSect="007D634A">
          <w:type w:val="continuous"/>
          <w:pgSz w:w="11906" w:h="16838" w:code="9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14:paraId="3A758B63" w14:textId="564E5683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&lt;assembly </w:t>
      </w:r>
      <w:proofErr w:type="spellStart"/>
      <w:r w:rsidRPr="00E12CD8">
        <w:rPr>
          <w:rFonts w:ascii="Courier New" w:hAnsi="Courier New" w:cs="Courier New"/>
        </w:rPr>
        <w:t>xmlns</w:t>
      </w:r>
      <w:proofErr w:type="spellEnd"/>
      <w:r w:rsidRPr="00E12CD8">
        <w:rPr>
          <w:rFonts w:ascii="Courier New" w:hAnsi="Courier New" w:cs="Courier New"/>
        </w:rPr>
        <w:t>="http://maven.apache.org/ASSEMBLY/2.1.0"</w:t>
      </w:r>
    </w:p>
    <w:p w14:paraId="4A7116C0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E12CD8">
        <w:rPr>
          <w:rFonts w:ascii="Courier New" w:hAnsi="Courier New" w:cs="Courier New"/>
        </w:rPr>
        <w:t>xmlns:xsi</w:t>
      </w:r>
      <w:proofErr w:type="spellEnd"/>
      <w:proofErr w:type="gramEnd"/>
      <w:r w:rsidRPr="00E12CD8">
        <w:rPr>
          <w:rFonts w:ascii="Courier New" w:hAnsi="Courier New" w:cs="Courier New"/>
        </w:rPr>
        <w:t>="http://www.w3.org/2001/XMLSchema-instance"</w:t>
      </w:r>
    </w:p>
    <w:p w14:paraId="6F82B005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E12CD8">
        <w:rPr>
          <w:rFonts w:ascii="Courier New" w:hAnsi="Courier New" w:cs="Courier New"/>
        </w:rPr>
        <w:t>xsi:schemaLocation</w:t>
      </w:r>
      <w:proofErr w:type="spellEnd"/>
      <w:proofErr w:type="gramEnd"/>
      <w:r w:rsidRPr="00E12CD8">
        <w:rPr>
          <w:rFonts w:ascii="Courier New" w:hAnsi="Courier New" w:cs="Courier New"/>
        </w:rPr>
        <w:t>="http://maven.apache.org/ASSEMBLY/2.1.0 http://maven.apache.org/xsd/assembly-2.1.0.xsd"&gt;</w:t>
      </w:r>
    </w:p>
    <w:p w14:paraId="03A79BB8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&lt;id&gt;deploy-</w:t>
      </w:r>
      <w:proofErr w:type="spellStart"/>
      <w:r w:rsidRPr="00E12CD8">
        <w:rPr>
          <w:rFonts w:ascii="Courier New" w:hAnsi="Courier New" w:cs="Courier New"/>
        </w:rPr>
        <w:t>linux</w:t>
      </w:r>
      <w:proofErr w:type="spellEnd"/>
      <w:r w:rsidRPr="00E12CD8">
        <w:rPr>
          <w:rFonts w:ascii="Courier New" w:hAnsi="Courier New" w:cs="Courier New"/>
        </w:rPr>
        <w:t>&lt;/id&gt;</w:t>
      </w:r>
    </w:p>
    <w:p w14:paraId="500D8489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&lt;formats&gt;</w:t>
      </w:r>
    </w:p>
    <w:p w14:paraId="31A2596E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&lt;format&gt;tar.gz&lt;/format&gt;</w:t>
      </w:r>
    </w:p>
    <w:p w14:paraId="3C4DACC0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&lt;/formats&gt;</w:t>
      </w:r>
    </w:p>
    <w:p w14:paraId="0AE908C9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</w:t>
      </w:r>
      <w:proofErr w:type="spellStart"/>
      <w:r w:rsidRPr="00E12CD8">
        <w:rPr>
          <w:rFonts w:ascii="Courier New" w:hAnsi="Courier New" w:cs="Courier New"/>
        </w:rPr>
        <w:t>fileSets</w:t>
      </w:r>
      <w:proofErr w:type="spellEnd"/>
      <w:r w:rsidRPr="00E12CD8">
        <w:rPr>
          <w:rFonts w:ascii="Courier New" w:hAnsi="Courier New" w:cs="Courier New"/>
        </w:rPr>
        <w:t>&gt;</w:t>
      </w:r>
    </w:p>
    <w:p w14:paraId="2902C1FD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69D8DEE0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&lt;directory&gt;${</w:t>
      </w:r>
      <w:proofErr w:type="spellStart"/>
      <w:proofErr w:type="gramStart"/>
      <w:r w:rsidRPr="00E12CD8">
        <w:rPr>
          <w:rFonts w:ascii="Courier New" w:hAnsi="Courier New" w:cs="Courier New"/>
        </w:rPr>
        <w:t>project.basedir</w:t>
      </w:r>
      <w:proofErr w:type="spellEnd"/>
      <w:proofErr w:type="gramEnd"/>
      <w:r w:rsidRPr="00E12CD8">
        <w:rPr>
          <w:rFonts w:ascii="Courier New" w:hAnsi="Courier New" w:cs="Courier New"/>
        </w:rPr>
        <w:t>}&lt;/directory&gt;</w:t>
      </w:r>
    </w:p>
    <w:p w14:paraId="3FEB1AA8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&gt;&lt;/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</w:t>
      </w:r>
    </w:p>
    <w:p w14:paraId="396A6C5C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&lt;filtered&gt;true&lt;/filtered&gt;</w:t>
      </w:r>
    </w:p>
    <w:p w14:paraId="42CBCA48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&lt;includes&gt;</w:t>
      </w:r>
    </w:p>
    <w:p w14:paraId="1F1C033A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    &lt;include&gt;</w:t>
      </w:r>
      <w:proofErr w:type="spellStart"/>
      <w:r w:rsidRPr="00E12CD8">
        <w:rPr>
          <w:rFonts w:ascii="Courier New" w:hAnsi="Courier New" w:cs="Courier New"/>
        </w:rPr>
        <w:t>tetris</w:t>
      </w:r>
      <w:proofErr w:type="spellEnd"/>
      <w:r w:rsidRPr="00E12CD8">
        <w:rPr>
          <w:rFonts w:ascii="Courier New" w:hAnsi="Courier New" w:cs="Courier New"/>
        </w:rPr>
        <w:t>&lt;/include&gt;</w:t>
      </w:r>
    </w:p>
    <w:p w14:paraId="10B47E19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&lt;/includes&gt;</w:t>
      </w:r>
    </w:p>
    <w:p w14:paraId="77563722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</w:t>
      </w:r>
      <w:proofErr w:type="spellStart"/>
      <w:r w:rsidRPr="00E12CD8">
        <w:rPr>
          <w:rFonts w:ascii="Courier New" w:hAnsi="Courier New" w:cs="Courier New"/>
        </w:rPr>
        <w:t>fileMode</w:t>
      </w:r>
      <w:proofErr w:type="spellEnd"/>
      <w:r w:rsidRPr="00E12CD8">
        <w:rPr>
          <w:rFonts w:ascii="Courier New" w:hAnsi="Courier New" w:cs="Courier New"/>
        </w:rPr>
        <w:t>&gt;0755&lt;/</w:t>
      </w:r>
      <w:proofErr w:type="spellStart"/>
      <w:r w:rsidRPr="00E12CD8">
        <w:rPr>
          <w:rFonts w:ascii="Courier New" w:hAnsi="Courier New" w:cs="Courier New"/>
        </w:rPr>
        <w:t>fileMode</w:t>
      </w:r>
      <w:proofErr w:type="spellEnd"/>
      <w:r w:rsidRPr="00E12CD8">
        <w:rPr>
          <w:rFonts w:ascii="Courier New" w:hAnsi="Courier New" w:cs="Courier New"/>
        </w:rPr>
        <w:t>&gt;</w:t>
      </w:r>
    </w:p>
    <w:p w14:paraId="418DFA14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&lt;/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7EBFAC4D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1A41FA6A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&lt;directory&gt;${</w:t>
      </w:r>
      <w:proofErr w:type="spellStart"/>
      <w:proofErr w:type="gramStart"/>
      <w:r w:rsidRPr="00E12CD8">
        <w:rPr>
          <w:rFonts w:ascii="Courier New" w:hAnsi="Courier New" w:cs="Courier New"/>
        </w:rPr>
        <w:t>project.build</w:t>
      </w:r>
      <w:proofErr w:type="gramEnd"/>
      <w:r w:rsidRPr="00E12CD8">
        <w:rPr>
          <w:rFonts w:ascii="Courier New" w:hAnsi="Courier New" w:cs="Courier New"/>
        </w:rPr>
        <w:t>.directory</w:t>
      </w:r>
      <w:proofErr w:type="spellEnd"/>
      <w:r w:rsidRPr="00E12CD8">
        <w:rPr>
          <w:rFonts w:ascii="Courier New" w:hAnsi="Courier New" w:cs="Courier New"/>
        </w:rPr>
        <w:t>}&lt;/directory&gt;</w:t>
      </w:r>
    </w:p>
    <w:p w14:paraId="70307279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&gt;&lt;/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</w:t>
      </w:r>
    </w:p>
    <w:p w14:paraId="0DA46E1E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&lt;includes&gt;</w:t>
      </w:r>
    </w:p>
    <w:p w14:paraId="78212693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    &lt;include&gt;${</w:t>
      </w:r>
      <w:proofErr w:type="spellStart"/>
      <w:proofErr w:type="gramStart"/>
      <w:r w:rsidRPr="00E12CD8">
        <w:rPr>
          <w:rFonts w:ascii="Courier New" w:hAnsi="Courier New" w:cs="Courier New"/>
        </w:rPr>
        <w:t>project.build</w:t>
      </w:r>
      <w:proofErr w:type="gramEnd"/>
      <w:r w:rsidRPr="00E12CD8">
        <w:rPr>
          <w:rFonts w:ascii="Courier New" w:hAnsi="Courier New" w:cs="Courier New"/>
        </w:rPr>
        <w:t>.finalName</w:t>
      </w:r>
      <w:proofErr w:type="spellEnd"/>
      <w:r w:rsidRPr="00E12CD8">
        <w:rPr>
          <w:rFonts w:ascii="Courier New" w:hAnsi="Courier New" w:cs="Courier New"/>
        </w:rPr>
        <w:t>}-with-deps.jar&lt;/include&gt;</w:t>
      </w:r>
    </w:p>
    <w:p w14:paraId="2AD1BFA7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&lt;/includes&gt;</w:t>
      </w:r>
    </w:p>
    <w:p w14:paraId="4BB23306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&lt;/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0E5C405A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&lt;/</w:t>
      </w:r>
      <w:proofErr w:type="spellStart"/>
      <w:r w:rsidRPr="00E12CD8">
        <w:rPr>
          <w:rFonts w:ascii="Courier New" w:hAnsi="Courier New" w:cs="Courier New"/>
        </w:rPr>
        <w:t>fileSets</w:t>
      </w:r>
      <w:proofErr w:type="spellEnd"/>
      <w:r w:rsidRPr="00E12CD8">
        <w:rPr>
          <w:rFonts w:ascii="Courier New" w:hAnsi="Courier New" w:cs="Courier New"/>
        </w:rPr>
        <w:t>&gt;</w:t>
      </w:r>
    </w:p>
    <w:p w14:paraId="1C295E3A" w14:textId="7BF73087" w:rsidR="00CF7F7E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>&lt;/assembly&gt;</w:t>
      </w:r>
    </w:p>
    <w:p w14:paraId="765A6868" w14:textId="77777777" w:rsidR="00E12CD8" w:rsidRDefault="00E12CD8" w:rsidP="00E12CD8">
      <w:pPr>
        <w:sectPr w:rsidR="00E12CD8" w:rsidSect="00E12CD8">
          <w:type w:val="continuous"/>
          <w:pgSz w:w="11906" w:h="16838" w:code="9"/>
          <w:pgMar w:top="1440" w:right="566" w:bottom="1440" w:left="1440" w:header="709" w:footer="709" w:gutter="0"/>
          <w:pgNumType w:start="1"/>
          <w:cols w:space="708"/>
          <w:docGrid w:linePitch="360"/>
        </w:sectPr>
      </w:pPr>
    </w:p>
    <w:p w14:paraId="550DA4A7" w14:textId="0391403F" w:rsidR="00E12CD8" w:rsidRPr="00E12CD8" w:rsidRDefault="00E12CD8" w:rsidP="00E12CD8"/>
    <w:p w14:paraId="659B4523" w14:textId="77777777" w:rsidR="00B96653" w:rsidRDefault="00B96653">
      <w:pPr>
        <w:rPr>
          <w:rFonts w:asciiTheme="majorHAnsi" w:eastAsiaTheme="majorEastAsia" w:hAnsiTheme="majorHAnsi" w:cstheme="majorBidi"/>
          <w:color w:val="F73B08" w:themeColor="accent6" w:themeShade="BF"/>
          <w:sz w:val="24"/>
          <w:szCs w:val="24"/>
        </w:rPr>
      </w:pPr>
      <w:r>
        <w:br w:type="page"/>
      </w:r>
    </w:p>
    <w:p w14:paraId="6B62E334" w14:textId="0D46864F" w:rsidR="00CF7F7E" w:rsidRPr="00CF7F7E" w:rsidRDefault="00CF7F7E" w:rsidP="00CF7F7E">
      <w:pPr>
        <w:pStyle w:val="Heading3"/>
      </w:pPr>
      <w:bookmarkStart w:id="9" w:name="_Toc82906083"/>
      <w:r w:rsidRPr="00CF7F7E">
        <w:lastRenderedPageBreak/>
        <w:t>deploy-win.xml</w:t>
      </w:r>
      <w:bookmarkEnd w:id="9"/>
    </w:p>
    <w:p w14:paraId="37012435" w14:textId="464AC6C8" w:rsidR="00CF7F7E" w:rsidRDefault="00CF7F7E" w:rsidP="001E5429"/>
    <w:p w14:paraId="2D2B0B73" w14:textId="77777777" w:rsidR="00E12CD8" w:rsidRDefault="00E12CD8" w:rsidP="001E5429">
      <w:pPr>
        <w:sectPr w:rsidR="00E12CD8" w:rsidSect="007D634A">
          <w:type w:val="continuous"/>
          <w:pgSz w:w="11906" w:h="16838" w:code="9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14:paraId="47A01AE4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&lt;assembly </w:t>
      </w:r>
      <w:proofErr w:type="spellStart"/>
      <w:r w:rsidRPr="00E12CD8">
        <w:rPr>
          <w:rFonts w:ascii="Courier New" w:hAnsi="Courier New" w:cs="Courier New"/>
        </w:rPr>
        <w:t>xmlns</w:t>
      </w:r>
      <w:proofErr w:type="spellEnd"/>
      <w:r w:rsidRPr="00E12CD8">
        <w:rPr>
          <w:rFonts w:ascii="Courier New" w:hAnsi="Courier New" w:cs="Courier New"/>
        </w:rPr>
        <w:t>="http://maven.apache.org/ASSEMBLY/2.1.0"</w:t>
      </w:r>
    </w:p>
    <w:p w14:paraId="64347AC9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E12CD8">
        <w:rPr>
          <w:rFonts w:ascii="Courier New" w:hAnsi="Courier New" w:cs="Courier New"/>
        </w:rPr>
        <w:t>xmlns:xsi</w:t>
      </w:r>
      <w:proofErr w:type="spellEnd"/>
      <w:proofErr w:type="gramEnd"/>
      <w:r w:rsidRPr="00E12CD8">
        <w:rPr>
          <w:rFonts w:ascii="Courier New" w:hAnsi="Courier New" w:cs="Courier New"/>
        </w:rPr>
        <w:t>="http://www.w3.org/2001/XMLSchema-instance"</w:t>
      </w:r>
    </w:p>
    <w:p w14:paraId="4C5768AE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E12CD8">
        <w:rPr>
          <w:rFonts w:ascii="Courier New" w:hAnsi="Courier New" w:cs="Courier New"/>
        </w:rPr>
        <w:t>xsi:schemaLocation</w:t>
      </w:r>
      <w:proofErr w:type="spellEnd"/>
      <w:proofErr w:type="gramEnd"/>
      <w:r w:rsidRPr="00E12CD8">
        <w:rPr>
          <w:rFonts w:ascii="Courier New" w:hAnsi="Courier New" w:cs="Courier New"/>
        </w:rPr>
        <w:t>="http://maven.apache.org/ASSEMBLY/2.1.0 http://maven.apache.org/xsd/assembly-2.1.0.xsd"&gt;</w:t>
      </w:r>
    </w:p>
    <w:p w14:paraId="5057B81F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&lt;id&gt;deploy-win&lt;/id&gt;</w:t>
      </w:r>
    </w:p>
    <w:p w14:paraId="503F6017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&lt;formats&gt;</w:t>
      </w:r>
    </w:p>
    <w:p w14:paraId="2A56429A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&lt;format&gt;zip&lt;/format&gt;</w:t>
      </w:r>
    </w:p>
    <w:p w14:paraId="4A45C52B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&lt;/formats&gt;</w:t>
      </w:r>
    </w:p>
    <w:p w14:paraId="71A9D770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</w:t>
      </w:r>
      <w:proofErr w:type="spellStart"/>
      <w:r w:rsidRPr="00E12CD8">
        <w:rPr>
          <w:rFonts w:ascii="Courier New" w:hAnsi="Courier New" w:cs="Courier New"/>
        </w:rPr>
        <w:t>fileSets</w:t>
      </w:r>
      <w:proofErr w:type="spellEnd"/>
      <w:r w:rsidRPr="00E12CD8">
        <w:rPr>
          <w:rFonts w:ascii="Courier New" w:hAnsi="Courier New" w:cs="Courier New"/>
        </w:rPr>
        <w:t>&gt;</w:t>
      </w:r>
    </w:p>
    <w:p w14:paraId="1BBAD535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69920CEC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&lt;directory&gt;${</w:t>
      </w:r>
      <w:proofErr w:type="spellStart"/>
      <w:proofErr w:type="gramStart"/>
      <w:r w:rsidRPr="00E12CD8">
        <w:rPr>
          <w:rFonts w:ascii="Courier New" w:hAnsi="Courier New" w:cs="Courier New"/>
        </w:rPr>
        <w:t>project.basedir</w:t>
      </w:r>
      <w:proofErr w:type="spellEnd"/>
      <w:proofErr w:type="gramEnd"/>
      <w:r w:rsidRPr="00E12CD8">
        <w:rPr>
          <w:rFonts w:ascii="Courier New" w:hAnsi="Courier New" w:cs="Courier New"/>
        </w:rPr>
        <w:t>}&lt;/directory&gt;</w:t>
      </w:r>
    </w:p>
    <w:p w14:paraId="23069C31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&gt;&lt;/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</w:t>
      </w:r>
    </w:p>
    <w:p w14:paraId="4FA2D133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&lt;filtered&gt;true&lt;/filtered&gt;</w:t>
      </w:r>
    </w:p>
    <w:p w14:paraId="344083B8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&lt;includes&gt;</w:t>
      </w:r>
    </w:p>
    <w:p w14:paraId="2A09FCCB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    &lt;include&gt;tetris.bat&lt;/include&gt;</w:t>
      </w:r>
    </w:p>
    <w:p w14:paraId="5C33AE25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&lt;/includes&gt;</w:t>
      </w:r>
    </w:p>
    <w:p w14:paraId="45AC9656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&lt;/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0910335E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4D8F539F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&lt;directory&gt;${</w:t>
      </w:r>
      <w:proofErr w:type="spellStart"/>
      <w:proofErr w:type="gramStart"/>
      <w:r w:rsidRPr="00E12CD8">
        <w:rPr>
          <w:rFonts w:ascii="Courier New" w:hAnsi="Courier New" w:cs="Courier New"/>
        </w:rPr>
        <w:t>project.build</w:t>
      </w:r>
      <w:proofErr w:type="gramEnd"/>
      <w:r w:rsidRPr="00E12CD8">
        <w:rPr>
          <w:rFonts w:ascii="Courier New" w:hAnsi="Courier New" w:cs="Courier New"/>
        </w:rPr>
        <w:t>.directory</w:t>
      </w:r>
      <w:proofErr w:type="spellEnd"/>
      <w:r w:rsidRPr="00E12CD8">
        <w:rPr>
          <w:rFonts w:ascii="Courier New" w:hAnsi="Courier New" w:cs="Courier New"/>
        </w:rPr>
        <w:t>}&lt;/directory&gt;</w:t>
      </w:r>
    </w:p>
    <w:p w14:paraId="0E87D6A1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&gt;&lt;/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</w:t>
      </w:r>
    </w:p>
    <w:p w14:paraId="0C418621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&lt;includes&gt;</w:t>
      </w:r>
    </w:p>
    <w:p w14:paraId="48C356D6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    &lt;include&gt;${</w:t>
      </w:r>
      <w:proofErr w:type="spellStart"/>
      <w:proofErr w:type="gramStart"/>
      <w:r w:rsidRPr="00E12CD8">
        <w:rPr>
          <w:rFonts w:ascii="Courier New" w:hAnsi="Courier New" w:cs="Courier New"/>
        </w:rPr>
        <w:t>project.build</w:t>
      </w:r>
      <w:proofErr w:type="gramEnd"/>
      <w:r w:rsidRPr="00E12CD8">
        <w:rPr>
          <w:rFonts w:ascii="Courier New" w:hAnsi="Courier New" w:cs="Courier New"/>
        </w:rPr>
        <w:t>.finalName</w:t>
      </w:r>
      <w:proofErr w:type="spellEnd"/>
      <w:r w:rsidRPr="00E12CD8">
        <w:rPr>
          <w:rFonts w:ascii="Courier New" w:hAnsi="Courier New" w:cs="Courier New"/>
        </w:rPr>
        <w:t>}-with-deps.jar&lt;/include&gt;</w:t>
      </w:r>
    </w:p>
    <w:p w14:paraId="08E72816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&lt;/includes&gt;</w:t>
      </w:r>
    </w:p>
    <w:p w14:paraId="26F98D64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&lt;/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4EB1EE0C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&lt;/</w:t>
      </w:r>
      <w:proofErr w:type="spellStart"/>
      <w:r w:rsidRPr="00E12CD8">
        <w:rPr>
          <w:rFonts w:ascii="Courier New" w:hAnsi="Courier New" w:cs="Courier New"/>
        </w:rPr>
        <w:t>fileSets</w:t>
      </w:r>
      <w:proofErr w:type="spellEnd"/>
      <w:r w:rsidRPr="00E12CD8">
        <w:rPr>
          <w:rFonts w:ascii="Courier New" w:hAnsi="Courier New" w:cs="Courier New"/>
        </w:rPr>
        <w:t>&gt;</w:t>
      </w:r>
    </w:p>
    <w:p w14:paraId="383913DE" w14:textId="5009EFC2" w:rsid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>&lt;/assembly&gt;</w:t>
      </w:r>
    </w:p>
    <w:p w14:paraId="283FBCB2" w14:textId="77777777" w:rsidR="00E12CD8" w:rsidRPr="00E12CD8" w:rsidRDefault="00E12CD8" w:rsidP="00E12CD8">
      <w:pPr>
        <w:spacing w:after="0"/>
      </w:pPr>
    </w:p>
    <w:p w14:paraId="740A65D2" w14:textId="1B062F75" w:rsidR="00E12CD8" w:rsidRDefault="00E12CD8" w:rsidP="001E5429">
      <w:pPr>
        <w:sectPr w:rsidR="00E12CD8" w:rsidSect="00E12CD8">
          <w:type w:val="continuous"/>
          <w:pgSz w:w="11906" w:h="16838" w:code="9"/>
          <w:pgMar w:top="1440" w:right="566" w:bottom="1440" w:left="1440" w:header="709" w:footer="709" w:gutter="0"/>
          <w:pgNumType w:start="1"/>
          <w:cols w:space="708"/>
          <w:docGrid w:linePitch="360"/>
        </w:sectPr>
      </w:pPr>
    </w:p>
    <w:p w14:paraId="612AB4B8" w14:textId="6D6919A9" w:rsidR="00E12CD8" w:rsidRDefault="00E12CD8" w:rsidP="001E5429"/>
    <w:p w14:paraId="1671D970" w14:textId="77777777" w:rsidR="00E12CD8" w:rsidRDefault="00E12CD8" w:rsidP="001E5429"/>
    <w:p w14:paraId="6AF7505D" w14:textId="77777777" w:rsidR="00CF7F7E" w:rsidRDefault="00CF7F7E" w:rsidP="001E5429"/>
    <w:p w14:paraId="7AD90D6E" w14:textId="6C87E654" w:rsidR="00B16744" w:rsidRDefault="00B16744">
      <w:r>
        <w:br w:type="page"/>
      </w:r>
    </w:p>
    <w:p w14:paraId="349C1163" w14:textId="5ADD5210" w:rsidR="001E5429" w:rsidRPr="001E5429" w:rsidRDefault="00B16744" w:rsidP="00B16744">
      <w:pPr>
        <w:pStyle w:val="Heading1"/>
      </w:pPr>
      <w:bookmarkStart w:id="10" w:name="_Toc82906084"/>
      <w:r>
        <w:lastRenderedPageBreak/>
        <w:t>Installing Program</w:t>
      </w:r>
      <w:bookmarkEnd w:id="10"/>
    </w:p>
    <w:p w14:paraId="6FF59667" w14:textId="458EDD13" w:rsidR="001E5429" w:rsidRDefault="00B16744" w:rsidP="00C57388">
      <w:r>
        <w:t>The installation process is quite simple and straight forward.</w:t>
      </w:r>
    </w:p>
    <w:p w14:paraId="14C40C4E" w14:textId="6C190278" w:rsidR="00B16744" w:rsidRDefault="006E6513" w:rsidP="00B16744">
      <w:pPr>
        <w:pStyle w:val="ListParagraph"/>
        <w:numPr>
          <w:ilvl w:val="0"/>
          <w:numId w:val="25"/>
        </w:numPr>
      </w:pPr>
      <w:r>
        <w:t>Download</w:t>
      </w:r>
      <w:r w:rsidR="00B16744">
        <w:t xml:space="preserve"> the </w:t>
      </w:r>
      <w:r>
        <w:t>appropriate</w:t>
      </w:r>
      <w:r w:rsidR="00B16744">
        <w:t xml:space="preserve"> </w:t>
      </w:r>
      <w:r>
        <w:t>archive:</w:t>
      </w:r>
    </w:p>
    <w:p w14:paraId="1680AAEF" w14:textId="36CCA5F6" w:rsidR="006E6513" w:rsidRPr="006E6513" w:rsidRDefault="006E6513" w:rsidP="006E6513">
      <w:pPr>
        <w:pStyle w:val="ListParagraph"/>
        <w:numPr>
          <w:ilvl w:val="1"/>
          <w:numId w:val="25"/>
        </w:numPr>
      </w:pPr>
      <w:r>
        <w:t>Windows 10:</w:t>
      </w:r>
      <w:r>
        <w:br/>
      </w:r>
      <w:r w:rsidRPr="001E5429">
        <w:rPr>
          <w:rFonts w:ascii="Courier New" w:hAnsi="Courier New" w:cs="Courier New"/>
        </w:rPr>
        <w:t>DeployAT-Five-1.0.0-deploy-win.zip</w:t>
      </w:r>
    </w:p>
    <w:p w14:paraId="6407A668" w14:textId="46D5E684" w:rsidR="006E6513" w:rsidRDefault="006E6513" w:rsidP="006E6513">
      <w:pPr>
        <w:pStyle w:val="ListParagraph"/>
        <w:numPr>
          <w:ilvl w:val="1"/>
          <w:numId w:val="25"/>
        </w:numPr>
      </w:pPr>
      <w:r>
        <w:t>Linux:</w:t>
      </w:r>
      <w:r>
        <w:br/>
      </w:r>
      <w:r w:rsidRPr="001E5429">
        <w:rPr>
          <w:rFonts w:ascii="Courier New" w:hAnsi="Courier New" w:cs="Courier New"/>
        </w:rPr>
        <w:t>DeployAT-Five-1.0.0-deploy-linux.tar.gz</w:t>
      </w:r>
    </w:p>
    <w:p w14:paraId="04F8DA09" w14:textId="3D547220" w:rsidR="006E6513" w:rsidRDefault="006E6513" w:rsidP="006E6513">
      <w:pPr>
        <w:pStyle w:val="ListParagraph"/>
        <w:numPr>
          <w:ilvl w:val="0"/>
          <w:numId w:val="25"/>
        </w:numPr>
      </w:pPr>
      <w:r>
        <w:t>Unpack the archive into your preferred directory.</w:t>
      </w:r>
    </w:p>
    <w:p w14:paraId="6BAB0D97" w14:textId="61D4C37E" w:rsidR="006E6513" w:rsidRDefault="006E6513" w:rsidP="006E6513">
      <w:pPr>
        <w:pStyle w:val="ListParagraph"/>
        <w:numPr>
          <w:ilvl w:val="0"/>
          <w:numId w:val="25"/>
        </w:numPr>
      </w:pPr>
      <w:r>
        <w:t>To run, execute the file as follows:</w:t>
      </w:r>
    </w:p>
    <w:p w14:paraId="62B0D5CB" w14:textId="21C2BC81" w:rsidR="006E6513" w:rsidRPr="006E6513" w:rsidRDefault="006E6513" w:rsidP="006E6513">
      <w:pPr>
        <w:pStyle w:val="ListParagraph"/>
        <w:numPr>
          <w:ilvl w:val="1"/>
          <w:numId w:val="25"/>
        </w:numPr>
      </w:pPr>
      <w:r>
        <w:t>Windows 10:</w:t>
      </w:r>
      <w:r>
        <w:br/>
      </w:r>
      <w:r>
        <w:rPr>
          <w:rFonts w:ascii="Courier New" w:hAnsi="Courier New" w:cs="Courier New"/>
        </w:rPr>
        <w:t>tetris.bat</w:t>
      </w:r>
    </w:p>
    <w:p w14:paraId="3506BBB7" w14:textId="416775AB" w:rsidR="006E6513" w:rsidRDefault="006E6513" w:rsidP="006E6513">
      <w:pPr>
        <w:pStyle w:val="ListParagraph"/>
        <w:numPr>
          <w:ilvl w:val="1"/>
          <w:numId w:val="25"/>
        </w:numPr>
      </w:pPr>
      <w:r>
        <w:t>Linux:</w:t>
      </w:r>
      <w:r>
        <w:br/>
      </w:r>
      <w:proofErr w:type="spellStart"/>
      <w:r>
        <w:rPr>
          <w:rFonts w:ascii="Courier New" w:hAnsi="Courier New" w:cs="Courier New"/>
        </w:rPr>
        <w:t>tetris</w:t>
      </w:r>
      <w:proofErr w:type="spellEnd"/>
    </w:p>
    <w:p w14:paraId="229D6C33" w14:textId="3A5CAFAF" w:rsidR="00B16744" w:rsidRDefault="00B16744" w:rsidP="00C57388"/>
    <w:p w14:paraId="4311B11E" w14:textId="77777777" w:rsidR="00F46EEB" w:rsidRDefault="00F46EEB" w:rsidP="00F46EEB">
      <w:pPr>
        <w:keepNext/>
      </w:pPr>
      <w:r>
        <w:rPr>
          <w:noProof/>
        </w:rPr>
        <w:drawing>
          <wp:inline distT="0" distB="0" distL="0" distR="0" wp14:anchorId="5EF8AF8C" wp14:editId="20C5D435">
            <wp:extent cx="5731510" cy="285305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B088" w14:textId="57E62FA9" w:rsidR="006E6513" w:rsidRDefault="00F46EEB" w:rsidP="00F46EEB">
      <w:pPr>
        <w:pStyle w:val="Caption"/>
      </w:pPr>
      <w:bookmarkStart w:id="11" w:name="_Toc82905983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Windows 10 install</w:t>
      </w:r>
      <w:bookmarkEnd w:id="11"/>
    </w:p>
    <w:p w14:paraId="25613C4A" w14:textId="77777777" w:rsidR="00F46EEB" w:rsidRDefault="00F46EEB" w:rsidP="00F46EEB">
      <w:pPr>
        <w:keepNext/>
      </w:pPr>
      <w:r>
        <w:rPr>
          <w:noProof/>
        </w:rPr>
        <w:lastRenderedPageBreak/>
        <w:drawing>
          <wp:inline distT="0" distB="0" distL="0" distR="0" wp14:anchorId="184CC241" wp14:editId="1A488209">
            <wp:extent cx="5731510" cy="31889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CC14" w14:textId="1230DD91" w:rsidR="00F46EEB" w:rsidRDefault="00F46EEB" w:rsidP="00F46EEB">
      <w:pPr>
        <w:pStyle w:val="Caption"/>
      </w:pPr>
      <w:bookmarkStart w:id="12" w:name="_Toc82905984"/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Linux install - A</w:t>
      </w:r>
      <w:bookmarkEnd w:id="12"/>
    </w:p>
    <w:p w14:paraId="656F2823" w14:textId="77777777" w:rsidR="00F46EEB" w:rsidRDefault="00F46EEB" w:rsidP="00F46EEB">
      <w:pPr>
        <w:keepNext/>
      </w:pPr>
      <w:r>
        <w:rPr>
          <w:noProof/>
        </w:rPr>
        <w:drawing>
          <wp:inline distT="0" distB="0" distL="0" distR="0" wp14:anchorId="1BE2EA49" wp14:editId="67DEC417">
            <wp:extent cx="5731510" cy="31889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72A9" w14:textId="6EDE2CF7" w:rsidR="00F46EEB" w:rsidRDefault="00F46EEB" w:rsidP="00F46EEB">
      <w:pPr>
        <w:pStyle w:val="Caption"/>
      </w:pPr>
      <w:bookmarkStart w:id="13" w:name="_Toc82905985"/>
      <w:r>
        <w:t xml:space="preserve">Figure </w:t>
      </w:r>
      <w:fldSimple w:instr=" SEQ Figure \* ARABIC ">
        <w:r>
          <w:rPr>
            <w:noProof/>
          </w:rPr>
          <w:t>3</w:t>
        </w:r>
      </w:fldSimple>
      <w:r w:rsidRPr="00141CA1">
        <w:t xml:space="preserve"> - Linux install - </w:t>
      </w:r>
      <w:r>
        <w:t>B</w:t>
      </w:r>
      <w:bookmarkEnd w:id="13"/>
    </w:p>
    <w:p w14:paraId="7CC6ED98" w14:textId="22306FCC" w:rsidR="00F46EEB" w:rsidRDefault="00F46EEB" w:rsidP="00C57388"/>
    <w:p w14:paraId="33C15C47" w14:textId="77777777" w:rsidR="00F46EEB" w:rsidRDefault="00F46EEB" w:rsidP="00F46EEB">
      <w:pPr>
        <w:keepNext/>
      </w:pPr>
      <w:r>
        <w:rPr>
          <w:noProof/>
        </w:rPr>
        <w:lastRenderedPageBreak/>
        <w:drawing>
          <wp:inline distT="0" distB="0" distL="0" distR="0" wp14:anchorId="1A7B0776" wp14:editId="7DE0F07E">
            <wp:extent cx="3714286" cy="5047619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B92E" w14:textId="705AEA06" w:rsidR="00F46EEB" w:rsidRDefault="00F46EEB" w:rsidP="00F46EEB">
      <w:pPr>
        <w:pStyle w:val="Caption"/>
      </w:pPr>
      <w:bookmarkStart w:id="14" w:name="_Toc82905986"/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- Running under Windows 10</w:t>
      </w:r>
      <w:bookmarkEnd w:id="14"/>
    </w:p>
    <w:p w14:paraId="7BA52299" w14:textId="77777777" w:rsidR="00F46EEB" w:rsidRDefault="00F46EEB" w:rsidP="00F46EEB">
      <w:pPr>
        <w:keepNext/>
      </w:pPr>
      <w:r>
        <w:rPr>
          <w:noProof/>
        </w:rPr>
        <w:lastRenderedPageBreak/>
        <w:drawing>
          <wp:inline distT="0" distB="0" distL="0" distR="0" wp14:anchorId="0CC981F9" wp14:editId="105A105E">
            <wp:extent cx="4152381" cy="5133333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0716" w14:textId="5E246E58" w:rsidR="00F46EEB" w:rsidRDefault="00F46EEB" w:rsidP="00F46EEB">
      <w:pPr>
        <w:pStyle w:val="Caption"/>
      </w:pPr>
      <w:bookmarkStart w:id="15" w:name="_Toc82905987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Running under Linux</w:t>
      </w:r>
      <w:bookmarkEnd w:id="15"/>
    </w:p>
    <w:p w14:paraId="331030AC" w14:textId="0F281054" w:rsidR="00F46EEB" w:rsidRDefault="00F46EEB" w:rsidP="00C57388"/>
    <w:p w14:paraId="47976512" w14:textId="77777777" w:rsidR="00F46EEB" w:rsidRDefault="00F46EEB" w:rsidP="00F46EEB">
      <w:pPr>
        <w:keepNext/>
      </w:pPr>
      <w:r>
        <w:rPr>
          <w:noProof/>
        </w:rPr>
        <w:lastRenderedPageBreak/>
        <w:drawing>
          <wp:inline distT="0" distB="0" distL="0" distR="0" wp14:anchorId="128B6BFA" wp14:editId="55250494">
            <wp:extent cx="5731510" cy="288163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11D4" w14:textId="04C0FE0A" w:rsidR="00F46EEB" w:rsidRDefault="00F46EEB" w:rsidP="00F46EEB">
      <w:pPr>
        <w:pStyle w:val="Caption"/>
      </w:pPr>
      <w:bookmarkStart w:id="16" w:name="_Toc82905988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- Uninstall - Windows 10 - A</w:t>
      </w:r>
      <w:bookmarkEnd w:id="16"/>
    </w:p>
    <w:p w14:paraId="6F43720D" w14:textId="77777777" w:rsidR="00F46EEB" w:rsidRDefault="00F46EEB" w:rsidP="00F46EEB">
      <w:pPr>
        <w:keepNext/>
      </w:pPr>
      <w:r>
        <w:rPr>
          <w:noProof/>
        </w:rPr>
        <w:drawing>
          <wp:inline distT="0" distB="0" distL="0" distR="0" wp14:anchorId="5E3063E7" wp14:editId="5CA8D456">
            <wp:extent cx="5731510" cy="288163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BA88" w14:textId="196D97EF" w:rsidR="00F46EEB" w:rsidRDefault="00F46EEB" w:rsidP="00F46EEB">
      <w:pPr>
        <w:pStyle w:val="Caption"/>
      </w:pPr>
      <w:bookmarkStart w:id="17" w:name="_Toc82905989"/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E6563E">
        <w:t xml:space="preserve"> - Uninstall - Windows 10 - </w:t>
      </w:r>
      <w:r>
        <w:t>B</w:t>
      </w:r>
      <w:bookmarkEnd w:id="17"/>
    </w:p>
    <w:p w14:paraId="0900CFC5" w14:textId="41040B0B" w:rsidR="00F46EEB" w:rsidRDefault="00F46EEB" w:rsidP="00C57388"/>
    <w:p w14:paraId="07C78E66" w14:textId="77777777" w:rsidR="00F46EEB" w:rsidRDefault="00F46EEB" w:rsidP="00F46EEB">
      <w:pPr>
        <w:keepNext/>
      </w:pPr>
      <w:r>
        <w:rPr>
          <w:noProof/>
        </w:rPr>
        <w:lastRenderedPageBreak/>
        <w:drawing>
          <wp:inline distT="0" distB="0" distL="0" distR="0" wp14:anchorId="5CFCE697" wp14:editId="112EE70D">
            <wp:extent cx="5731510" cy="318897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6DAD" w14:textId="5D31B32A" w:rsidR="00F46EEB" w:rsidRDefault="00F46EEB" w:rsidP="00F46EEB">
      <w:pPr>
        <w:pStyle w:val="Caption"/>
      </w:pPr>
      <w:bookmarkStart w:id="18" w:name="_Toc82905990"/>
      <w:r>
        <w:t xml:space="preserve">Figure </w:t>
      </w:r>
      <w:fldSimple w:instr=" SEQ Figure \* ARABIC ">
        <w:r>
          <w:rPr>
            <w:noProof/>
          </w:rPr>
          <w:t>8</w:t>
        </w:r>
      </w:fldSimple>
      <w:r w:rsidRPr="006112A2">
        <w:t xml:space="preserve"> - Uninstall - </w:t>
      </w:r>
      <w:r>
        <w:t>Linux</w:t>
      </w:r>
      <w:r w:rsidRPr="006112A2">
        <w:t xml:space="preserve"> - A</w:t>
      </w:r>
      <w:bookmarkEnd w:id="18"/>
    </w:p>
    <w:p w14:paraId="6D32E67C" w14:textId="77777777" w:rsidR="00F46EEB" w:rsidRDefault="00F46EEB" w:rsidP="00F46EEB">
      <w:pPr>
        <w:keepNext/>
      </w:pPr>
      <w:r>
        <w:rPr>
          <w:noProof/>
        </w:rPr>
        <w:drawing>
          <wp:inline distT="0" distB="0" distL="0" distR="0" wp14:anchorId="7FB8F9E7" wp14:editId="3663BB8D">
            <wp:extent cx="5731510" cy="31889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E22D" w14:textId="0D54407F" w:rsidR="00F46EEB" w:rsidRDefault="00F46EEB" w:rsidP="00F46EEB">
      <w:pPr>
        <w:pStyle w:val="Caption"/>
      </w:pPr>
      <w:bookmarkStart w:id="19" w:name="_Toc82905991"/>
      <w:r>
        <w:t xml:space="preserve">Figure </w:t>
      </w:r>
      <w:fldSimple w:instr=" SEQ Figure \* ARABIC ">
        <w:r>
          <w:rPr>
            <w:noProof/>
          </w:rPr>
          <w:t>9</w:t>
        </w:r>
      </w:fldSimple>
      <w:r w:rsidRPr="001E5C53">
        <w:t xml:space="preserve"> - Uninstall - Linux - </w:t>
      </w:r>
      <w:r>
        <w:t>B</w:t>
      </w:r>
      <w:bookmarkEnd w:id="19"/>
    </w:p>
    <w:p w14:paraId="51AF7418" w14:textId="77777777" w:rsidR="00F46EEB" w:rsidRDefault="00F46EEB" w:rsidP="00C57388"/>
    <w:p w14:paraId="61556755" w14:textId="77777777" w:rsidR="00F46EEB" w:rsidRPr="00F46EEB" w:rsidRDefault="00F46EEB">
      <w:r>
        <w:br w:type="page"/>
      </w:r>
    </w:p>
    <w:p w14:paraId="7F974F56" w14:textId="0D21B625" w:rsidR="006E6513" w:rsidRDefault="006E6513" w:rsidP="006E6513">
      <w:pPr>
        <w:pStyle w:val="Heading1"/>
      </w:pPr>
      <w:bookmarkStart w:id="20" w:name="_Toc82906085"/>
      <w:r>
        <w:lastRenderedPageBreak/>
        <w:t>Uninstalling Program</w:t>
      </w:r>
      <w:bookmarkEnd w:id="20"/>
    </w:p>
    <w:p w14:paraId="71D3B0A7" w14:textId="13928AA4" w:rsidR="00B16744" w:rsidRDefault="006E6513" w:rsidP="00C57388">
      <w:r>
        <w:t>To uninstall the program, simply delete the directory you unpacked the files into.</w:t>
      </w:r>
    </w:p>
    <w:p w14:paraId="66B788F8" w14:textId="2A0E87CF" w:rsidR="006E6513" w:rsidRDefault="006E6513" w:rsidP="00C57388"/>
    <w:p w14:paraId="0A7CD164" w14:textId="77777777" w:rsidR="006E6513" w:rsidRDefault="006E6513" w:rsidP="00C57388"/>
    <w:p w14:paraId="7752CDA2" w14:textId="62FCDCDC" w:rsidR="00CB0EF8" w:rsidRDefault="00CB0EF8">
      <w:r>
        <w:br w:type="page"/>
      </w:r>
    </w:p>
    <w:bookmarkStart w:id="21" w:name="_Toc82906086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50144424"/>
        <w:docPartObj>
          <w:docPartGallery w:val="Bibliographies"/>
          <w:docPartUnique/>
        </w:docPartObj>
      </w:sdtPr>
      <w:sdtEndPr/>
      <w:sdtContent>
        <w:p w14:paraId="1A3B1474" w14:textId="3C496EFD" w:rsidR="000B644C" w:rsidRDefault="000B644C">
          <w:pPr>
            <w:pStyle w:val="Heading1"/>
          </w:pPr>
          <w:r>
            <w:t>References</w:t>
          </w:r>
          <w:bookmarkEnd w:id="21"/>
        </w:p>
        <w:sdt>
          <w:sdtPr>
            <w:id w:val="-573587230"/>
            <w:bibliography/>
          </w:sdtPr>
          <w:sdtEndPr/>
          <w:sdtContent>
            <w:p w14:paraId="4B0FDCEF" w14:textId="77777777" w:rsidR="00B96653" w:rsidRDefault="000B644C" w:rsidP="00B96653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B96653">
                <w:rPr>
                  <w:noProof/>
                </w:rPr>
                <w:t xml:space="preserve">Apache Maven Project. (2020, 04 27). </w:t>
              </w:r>
              <w:r w:rsidR="00B96653">
                <w:rPr>
                  <w:i/>
                  <w:iCs/>
                  <w:noProof/>
                </w:rPr>
                <w:t>Apache Maven Assembly Plugin.</w:t>
              </w:r>
              <w:r w:rsidR="00B96653">
                <w:rPr>
                  <w:noProof/>
                </w:rPr>
                <w:t xml:space="preserve"> Retrieved from Apache Maven Project: https://maven.apache.org/plugins/maven-assembly-plugin/</w:t>
              </w:r>
            </w:p>
            <w:p w14:paraId="678C5365" w14:textId="7C54BBEB" w:rsidR="000B644C" w:rsidRDefault="000B644C" w:rsidP="00B9665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0AD8592" w14:textId="49353B91" w:rsidR="00876F34" w:rsidRDefault="00876F34" w:rsidP="00876F34"/>
    <w:p w14:paraId="2DCA6501" w14:textId="77777777" w:rsidR="008077EF" w:rsidRDefault="008077EF" w:rsidP="008077EF"/>
    <w:p w14:paraId="4891A2D1" w14:textId="77777777" w:rsidR="008077EF" w:rsidRDefault="008077EF" w:rsidP="008077EF"/>
    <w:sectPr w:rsidR="008077EF" w:rsidSect="007D634A">
      <w:type w:val="continuous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32C87" w14:textId="77777777" w:rsidR="00452077" w:rsidRDefault="00452077" w:rsidP="008077EF">
      <w:pPr>
        <w:spacing w:after="0" w:line="240" w:lineRule="auto"/>
      </w:pPr>
      <w:r>
        <w:separator/>
      </w:r>
    </w:p>
  </w:endnote>
  <w:endnote w:type="continuationSeparator" w:id="0">
    <w:p w14:paraId="31CEDF64" w14:textId="77777777" w:rsidR="00452077" w:rsidRDefault="00452077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D316" w14:textId="1CB6F3A2" w:rsidR="000B6BA5" w:rsidRDefault="00CD2B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8D75" w14:textId="77777777" w:rsidR="00CD2B65" w:rsidRPr="00CD2B65" w:rsidRDefault="00CD2B65" w:rsidP="00CD2B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EF80C" w14:textId="77777777" w:rsidR="00452077" w:rsidRDefault="00452077" w:rsidP="008077EF">
      <w:pPr>
        <w:spacing w:after="0" w:line="240" w:lineRule="auto"/>
      </w:pPr>
      <w:r>
        <w:separator/>
      </w:r>
    </w:p>
  </w:footnote>
  <w:footnote w:type="continuationSeparator" w:id="0">
    <w:p w14:paraId="4390CDFD" w14:textId="77777777" w:rsidR="00452077" w:rsidRDefault="00452077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FC30" w14:textId="77777777" w:rsidR="000B6BA5" w:rsidRDefault="000B6BA5" w:rsidP="000B6BA5">
    <w:pPr>
      <w:pStyle w:val="Header"/>
    </w:pPr>
    <w:r>
      <w:t>Jupiter Mining Corporation</w:t>
    </w:r>
    <w:r>
      <w:tab/>
    </w:r>
    <w:r>
      <w:tab/>
    </w:r>
    <w:r w:rsidRPr="00273709">
      <w:t>M198449</w:t>
    </w:r>
  </w:p>
  <w:p w14:paraId="12EFDA03" w14:textId="77777777" w:rsidR="000B6BA5" w:rsidRDefault="000B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CC6C" w14:textId="487A673C" w:rsidR="00CD2B65" w:rsidRPr="00CD2B65" w:rsidRDefault="00EE3C10" w:rsidP="00CD2B65">
    <w:pPr>
      <w:pStyle w:val="Header"/>
    </w:pPr>
    <w:r>
      <w:t>Software Deployment</w:t>
    </w:r>
    <w:r w:rsidR="00CD2B65">
      <w:tab/>
    </w:r>
    <w:r w:rsidR="00CD2B65">
      <w:tab/>
    </w:r>
    <w:r w:rsidR="00CD2B65" w:rsidRPr="00273709">
      <w:t>M198449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2F6"/>
    <w:multiLevelType w:val="hybridMultilevel"/>
    <w:tmpl w:val="ED3E05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1025B"/>
    <w:multiLevelType w:val="hybridMultilevel"/>
    <w:tmpl w:val="1C36CD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42029"/>
    <w:multiLevelType w:val="hybridMultilevel"/>
    <w:tmpl w:val="EB0E1D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25B80"/>
    <w:multiLevelType w:val="hybridMultilevel"/>
    <w:tmpl w:val="002E48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5559C"/>
    <w:multiLevelType w:val="hybridMultilevel"/>
    <w:tmpl w:val="EE9C6D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2C3131"/>
    <w:multiLevelType w:val="hybridMultilevel"/>
    <w:tmpl w:val="B4C80E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86BB4"/>
    <w:multiLevelType w:val="hybridMultilevel"/>
    <w:tmpl w:val="5408311E"/>
    <w:lvl w:ilvl="0" w:tplc="0C09000F">
      <w:start w:val="1"/>
      <w:numFmt w:val="decimal"/>
      <w:lvlText w:val="%1."/>
      <w:lvlJc w:val="left"/>
      <w:pPr>
        <w:ind w:left="3600" w:hanging="360"/>
      </w:pPr>
    </w:lvl>
    <w:lvl w:ilvl="1" w:tplc="0C090019" w:tentative="1">
      <w:start w:val="1"/>
      <w:numFmt w:val="lowerLetter"/>
      <w:lvlText w:val="%2."/>
      <w:lvlJc w:val="left"/>
      <w:pPr>
        <w:ind w:left="4320" w:hanging="360"/>
      </w:pPr>
    </w:lvl>
    <w:lvl w:ilvl="2" w:tplc="0C09001B" w:tentative="1">
      <w:start w:val="1"/>
      <w:numFmt w:val="lowerRoman"/>
      <w:lvlText w:val="%3."/>
      <w:lvlJc w:val="right"/>
      <w:pPr>
        <w:ind w:left="5040" w:hanging="180"/>
      </w:pPr>
    </w:lvl>
    <w:lvl w:ilvl="3" w:tplc="0C09000F" w:tentative="1">
      <w:start w:val="1"/>
      <w:numFmt w:val="decimal"/>
      <w:lvlText w:val="%4."/>
      <w:lvlJc w:val="left"/>
      <w:pPr>
        <w:ind w:left="5760" w:hanging="360"/>
      </w:pPr>
    </w:lvl>
    <w:lvl w:ilvl="4" w:tplc="0C090019" w:tentative="1">
      <w:start w:val="1"/>
      <w:numFmt w:val="lowerLetter"/>
      <w:lvlText w:val="%5."/>
      <w:lvlJc w:val="left"/>
      <w:pPr>
        <w:ind w:left="6480" w:hanging="360"/>
      </w:pPr>
    </w:lvl>
    <w:lvl w:ilvl="5" w:tplc="0C09001B" w:tentative="1">
      <w:start w:val="1"/>
      <w:numFmt w:val="lowerRoman"/>
      <w:lvlText w:val="%6."/>
      <w:lvlJc w:val="right"/>
      <w:pPr>
        <w:ind w:left="7200" w:hanging="180"/>
      </w:pPr>
    </w:lvl>
    <w:lvl w:ilvl="6" w:tplc="0C09000F" w:tentative="1">
      <w:start w:val="1"/>
      <w:numFmt w:val="decimal"/>
      <w:lvlText w:val="%7."/>
      <w:lvlJc w:val="left"/>
      <w:pPr>
        <w:ind w:left="7920" w:hanging="360"/>
      </w:pPr>
    </w:lvl>
    <w:lvl w:ilvl="7" w:tplc="0C090019" w:tentative="1">
      <w:start w:val="1"/>
      <w:numFmt w:val="lowerLetter"/>
      <w:lvlText w:val="%8."/>
      <w:lvlJc w:val="left"/>
      <w:pPr>
        <w:ind w:left="8640" w:hanging="360"/>
      </w:pPr>
    </w:lvl>
    <w:lvl w:ilvl="8" w:tplc="0C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27A35594"/>
    <w:multiLevelType w:val="hybridMultilevel"/>
    <w:tmpl w:val="2FAA02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87898"/>
    <w:multiLevelType w:val="hybridMultilevel"/>
    <w:tmpl w:val="48C4FF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D32524"/>
    <w:multiLevelType w:val="hybridMultilevel"/>
    <w:tmpl w:val="194821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3E6EF9"/>
    <w:multiLevelType w:val="hybridMultilevel"/>
    <w:tmpl w:val="07D4CC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8101B"/>
    <w:multiLevelType w:val="hybridMultilevel"/>
    <w:tmpl w:val="1C82108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764CE62E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377CFF"/>
    <w:multiLevelType w:val="hybridMultilevel"/>
    <w:tmpl w:val="145EDC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5512D"/>
    <w:multiLevelType w:val="hybridMultilevel"/>
    <w:tmpl w:val="D5BAE5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8A3897"/>
    <w:multiLevelType w:val="hybridMultilevel"/>
    <w:tmpl w:val="874263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3E07FA"/>
    <w:multiLevelType w:val="hybridMultilevel"/>
    <w:tmpl w:val="744262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8A743B"/>
    <w:multiLevelType w:val="hybridMultilevel"/>
    <w:tmpl w:val="BD68B13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4C173D"/>
    <w:multiLevelType w:val="hybridMultilevel"/>
    <w:tmpl w:val="42B226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9B1F48"/>
    <w:multiLevelType w:val="hybridMultilevel"/>
    <w:tmpl w:val="BDF262DE"/>
    <w:lvl w:ilvl="0" w:tplc="E2A8C46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F3306"/>
    <w:multiLevelType w:val="hybridMultilevel"/>
    <w:tmpl w:val="4B28A2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7D1901"/>
    <w:multiLevelType w:val="hybridMultilevel"/>
    <w:tmpl w:val="C82846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6D6086"/>
    <w:multiLevelType w:val="hybridMultilevel"/>
    <w:tmpl w:val="6D7EFE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7D0994"/>
    <w:multiLevelType w:val="hybridMultilevel"/>
    <w:tmpl w:val="36C0B3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FE67FF"/>
    <w:multiLevelType w:val="hybridMultilevel"/>
    <w:tmpl w:val="DF8CA5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466D8D"/>
    <w:multiLevelType w:val="hybridMultilevel"/>
    <w:tmpl w:val="0C9296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"/>
  </w:num>
  <w:num w:numId="4">
    <w:abstractNumId w:val="16"/>
  </w:num>
  <w:num w:numId="5">
    <w:abstractNumId w:val="13"/>
  </w:num>
  <w:num w:numId="6">
    <w:abstractNumId w:val="21"/>
  </w:num>
  <w:num w:numId="7">
    <w:abstractNumId w:val="5"/>
  </w:num>
  <w:num w:numId="8">
    <w:abstractNumId w:val="7"/>
  </w:num>
  <w:num w:numId="9">
    <w:abstractNumId w:val="3"/>
  </w:num>
  <w:num w:numId="10">
    <w:abstractNumId w:val="19"/>
  </w:num>
  <w:num w:numId="11">
    <w:abstractNumId w:val="9"/>
  </w:num>
  <w:num w:numId="12">
    <w:abstractNumId w:val="20"/>
  </w:num>
  <w:num w:numId="13">
    <w:abstractNumId w:val="14"/>
  </w:num>
  <w:num w:numId="14">
    <w:abstractNumId w:val="8"/>
  </w:num>
  <w:num w:numId="15">
    <w:abstractNumId w:val="12"/>
  </w:num>
  <w:num w:numId="16">
    <w:abstractNumId w:val="23"/>
  </w:num>
  <w:num w:numId="17">
    <w:abstractNumId w:val="0"/>
  </w:num>
  <w:num w:numId="18">
    <w:abstractNumId w:val="2"/>
  </w:num>
  <w:num w:numId="19">
    <w:abstractNumId w:val="4"/>
  </w:num>
  <w:num w:numId="20">
    <w:abstractNumId w:val="17"/>
  </w:num>
  <w:num w:numId="21">
    <w:abstractNumId w:val="24"/>
  </w:num>
  <w:num w:numId="22">
    <w:abstractNumId w:val="10"/>
  </w:num>
  <w:num w:numId="23">
    <w:abstractNumId w:val="18"/>
  </w:num>
  <w:num w:numId="24">
    <w:abstractNumId w:val="22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CCF"/>
    <w:rsid w:val="00000B08"/>
    <w:rsid w:val="00002A85"/>
    <w:rsid w:val="00015D78"/>
    <w:rsid w:val="00027992"/>
    <w:rsid w:val="000370D8"/>
    <w:rsid w:val="00043FB9"/>
    <w:rsid w:val="0006651F"/>
    <w:rsid w:val="00073C66"/>
    <w:rsid w:val="000818D3"/>
    <w:rsid w:val="00086073"/>
    <w:rsid w:val="000B3351"/>
    <w:rsid w:val="000B644C"/>
    <w:rsid w:val="000B6BA5"/>
    <w:rsid w:val="000C28A1"/>
    <w:rsid w:val="000D5080"/>
    <w:rsid w:val="000F0FF2"/>
    <w:rsid w:val="00107048"/>
    <w:rsid w:val="00122B36"/>
    <w:rsid w:val="00125C11"/>
    <w:rsid w:val="00133417"/>
    <w:rsid w:val="00140D1F"/>
    <w:rsid w:val="00146757"/>
    <w:rsid w:val="00165EC2"/>
    <w:rsid w:val="00171BDC"/>
    <w:rsid w:val="00174AD4"/>
    <w:rsid w:val="00175546"/>
    <w:rsid w:val="001800BC"/>
    <w:rsid w:val="0018389D"/>
    <w:rsid w:val="001C1A7C"/>
    <w:rsid w:val="001C1D03"/>
    <w:rsid w:val="001C749C"/>
    <w:rsid w:val="001D2B58"/>
    <w:rsid w:val="001D3EE2"/>
    <w:rsid w:val="001D7AC0"/>
    <w:rsid w:val="001E5429"/>
    <w:rsid w:val="001E54B1"/>
    <w:rsid w:val="001F1DCC"/>
    <w:rsid w:val="001F7EFA"/>
    <w:rsid w:val="00210304"/>
    <w:rsid w:val="00233D7F"/>
    <w:rsid w:val="0024415E"/>
    <w:rsid w:val="00245755"/>
    <w:rsid w:val="00245963"/>
    <w:rsid w:val="00245F88"/>
    <w:rsid w:val="00251674"/>
    <w:rsid w:val="002678A1"/>
    <w:rsid w:val="00273709"/>
    <w:rsid w:val="00286E0A"/>
    <w:rsid w:val="0029633B"/>
    <w:rsid w:val="00297A1D"/>
    <w:rsid w:val="002B49DE"/>
    <w:rsid w:val="002B6CCA"/>
    <w:rsid w:val="002C0219"/>
    <w:rsid w:val="002C7CCF"/>
    <w:rsid w:val="002D3FE7"/>
    <w:rsid w:val="002E03A5"/>
    <w:rsid w:val="002E6BD8"/>
    <w:rsid w:val="00303502"/>
    <w:rsid w:val="0030556D"/>
    <w:rsid w:val="00314A6E"/>
    <w:rsid w:val="003235DE"/>
    <w:rsid w:val="003316C6"/>
    <w:rsid w:val="00331E3D"/>
    <w:rsid w:val="0033203C"/>
    <w:rsid w:val="003401FB"/>
    <w:rsid w:val="00342B17"/>
    <w:rsid w:val="00357D2C"/>
    <w:rsid w:val="00364A20"/>
    <w:rsid w:val="00373704"/>
    <w:rsid w:val="003A215F"/>
    <w:rsid w:val="003A7940"/>
    <w:rsid w:val="003B155C"/>
    <w:rsid w:val="003C5A7E"/>
    <w:rsid w:val="003C66A0"/>
    <w:rsid w:val="003E3ACF"/>
    <w:rsid w:val="003F5FD0"/>
    <w:rsid w:val="003F7587"/>
    <w:rsid w:val="0041104F"/>
    <w:rsid w:val="00415361"/>
    <w:rsid w:val="00422E2C"/>
    <w:rsid w:val="004242F8"/>
    <w:rsid w:val="00430524"/>
    <w:rsid w:val="004426FB"/>
    <w:rsid w:val="00446E28"/>
    <w:rsid w:val="00452077"/>
    <w:rsid w:val="0047096A"/>
    <w:rsid w:val="00481DAC"/>
    <w:rsid w:val="004A08AE"/>
    <w:rsid w:val="004B5BD1"/>
    <w:rsid w:val="004C0852"/>
    <w:rsid w:val="004C70A8"/>
    <w:rsid w:val="004D1C94"/>
    <w:rsid w:val="004D7C80"/>
    <w:rsid w:val="004E6D67"/>
    <w:rsid w:val="004F56FB"/>
    <w:rsid w:val="00500717"/>
    <w:rsid w:val="0050711C"/>
    <w:rsid w:val="00510381"/>
    <w:rsid w:val="0053039C"/>
    <w:rsid w:val="00536246"/>
    <w:rsid w:val="005435F4"/>
    <w:rsid w:val="00553330"/>
    <w:rsid w:val="00556E15"/>
    <w:rsid w:val="0057705C"/>
    <w:rsid w:val="00593F5A"/>
    <w:rsid w:val="005A343A"/>
    <w:rsid w:val="005C6213"/>
    <w:rsid w:val="005D5892"/>
    <w:rsid w:val="005E7EDF"/>
    <w:rsid w:val="00602C8B"/>
    <w:rsid w:val="00631CA9"/>
    <w:rsid w:val="00643D4A"/>
    <w:rsid w:val="00663971"/>
    <w:rsid w:val="0067301E"/>
    <w:rsid w:val="00675A0F"/>
    <w:rsid w:val="006765C5"/>
    <w:rsid w:val="00684B79"/>
    <w:rsid w:val="006879AF"/>
    <w:rsid w:val="006A12C0"/>
    <w:rsid w:val="006A5308"/>
    <w:rsid w:val="006C6FD6"/>
    <w:rsid w:val="006D2B32"/>
    <w:rsid w:val="006E6513"/>
    <w:rsid w:val="006E73FA"/>
    <w:rsid w:val="006F2A42"/>
    <w:rsid w:val="00707944"/>
    <w:rsid w:val="007358BC"/>
    <w:rsid w:val="00756720"/>
    <w:rsid w:val="007603E3"/>
    <w:rsid w:val="00761090"/>
    <w:rsid w:val="0076643F"/>
    <w:rsid w:val="007854C4"/>
    <w:rsid w:val="007A2996"/>
    <w:rsid w:val="007D634A"/>
    <w:rsid w:val="007E3407"/>
    <w:rsid w:val="007E6549"/>
    <w:rsid w:val="007F441A"/>
    <w:rsid w:val="007F4C84"/>
    <w:rsid w:val="007F50F8"/>
    <w:rsid w:val="0080612A"/>
    <w:rsid w:val="008077EF"/>
    <w:rsid w:val="008466E6"/>
    <w:rsid w:val="00863C72"/>
    <w:rsid w:val="00872630"/>
    <w:rsid w:val="00875C17"/>
    <w:rsid w:val="00876F34"/>
    <w:rsid w:val="00894638"/>
    <w:rsid w:val="00897751"/>
    <w:rsid w:val="008A45E8"/>
    <w:rsid w:val="008A4BA8"/>
    <w:rsid w:val="008B0BCB"/>
    <w:rsid w:val="008B2129"/>
    <w:rsid w:val="008B726C"/>
    <w:rsid w:val="008C444D"/>
    <w:rsid w:val="009345DA"/>
    <w:rsid w:val="009358EF"/>
    <w:rsid w:val="00963DBB"/>
    <w:rsid w:val="009649FC"/>
    <w:rsid w:val="009774F1"/>
    <w:rsid w:val="009A2A92"/>
    <w:rsid w:val="009A419A"/>
    <w:rsid w:val="009B381B"/>
    <w:rsid w:val="009D2C90"/>
    <w:rsid w:val="009E54B2"/>
    <w:rsid w:val="00A001D6"/>
    <w:rsid w:val="00A2107F"/>
    <w:rsid w:val="00A223FD"/>
    <w:rsid w:val="00A37237"/>
    <w:rsid w:val="00A415B5"/>
    <w:rsid w:val="00A55423"/>
    <w:rsid w:val="00A91198"/>
    <w:rsid w:val="00A94282"/>
    <w:rsid w:val="00AB32AE"/>
    <w:rsid w:val="00AB5299"/>
    <w:rsid w:val="00AC28EF"/>
    <w:rsid w:val="00AC2ED5"/>
    <w:rsid w:val="00AC71C8"/>
    <w:rsid w:val="00AE071B"/>
    <w:rsid w:val="00AE22F3"/>
    <w:rsid w:val="00AF203F"/>
    <w:rsid w:val="00B02522"/>
    <w:rsid w:val="00B16744"/>
    <w:rsid w:val="00B52696"/>
    <w:rsid w:val="00B567C5"/>
    <w:rsid w:val="00B57938"/>
    <w:rsid w:val="00B61107"/>
    <w:rsid w:val="00B76B7D"/>
    <w:rsid w:val="00B77375"/>
    <w:rsid w:val="00B9089D"/>
    <w:rsid w:val="00B90A95"/>
    <w:rsid w:val="00B91222"/>
    <w:rsid w:val="00B96653"/>
    <w:rsid w:val="00BB53D0"/>
    <w:rsid w:val="00C02B16"/>
    <w:rsid w:val="00C16B7C"/>
    <w:rsid w:val="00C22641"/>
    <w:rsid w:val="00C267AD"/>
    <w:rsid w:val="00C429FA"/>
    <w:rsid w:val="00C46E4C"/>
    <w:rsid w:val="00C52B20"/>
    <w:rsid w:val="00C57388"/>
    <w:rsid w:val="00C6387E"/>
    <w:rsid w:val="00C72F0D"/>
    <w:rsid w:val="00C74670"/>
    <w:rsid w:val="00CA0B7C"/>
    <w:rsid w:val="00CB0EF8"/>
    <w:rsid w:val="00CC5289"/>
    <w:rsid w:val="00CD28BE"/>
    <w:rsid w:val="00CD2B65"/>
    <w:rsid w:val="00CD5689"/>
    <w:rsid w:val="00CE00C3"/>
    <w:rsid w:val="00CE5BC7"/>
    <w:rsid w:val="00CF77DF"/>
    <w:rsid w:val="00CF7F7E"/>
    <w:rsid w:val="00D02F3F"/>
    <w:rsid w:val="00D05E5A"/>
    <w:rsid w:val="00D120B4"/>
    <w:rsid w:val="00D121F5"/>
    <w:rsid w:val="00D3151B"/>
    <w:rsid w:val="00D34A03"/>
    <w:rsid w:val="00D538BD"/>
    <w:rsid w:val="00D60687"/>
    <w:rsid w:val="00D65632"/>
    <w:rsid w:val="00D66A0E"/>
    <w:rsid w:val="00D73ECE"/>
    <w:rsid w:val="00D750F7"/>
    <w:rsid w:val="00D80F44"/>
    <w:rsid w:val="00D87DCC"/>
    <w:rsid w:val="00D946D7"/>
    <w:rsid w:val="00DA4DD6"/>
    <w:rsid w:val="00DC0D4B"/>
    <w:rsid w:val="00DC7824"/>
    <w:rsid w:val="00DD0D2C"/>
    <w:rsid w:val="00DE2139"/>
    <w:rsid w:val="00DE73A5"/>
    <w:rsid w:val="00DE7FF8"/>
    <w:rsid w:val="00E02D2F"/>
    <w:rsid w:val="00E109C2"/>
    <w:rsid w:val="00E12CD8"/>
    <w:rsid w:val="00E13E2A"/>
    <w:rsid w:val="00E155A3"/>
    <w:rsid w:val="00E324E0"/>
    <w:rsid w:val="00E44AD1"/>
    <w:rsid w:val="00E6677C"/>
    <w:rsid w:val="00EB0868"/>
    <w:rsid w:val="00EB6CFB"/>
    <w:rsid w:val="00EE3C10"/>
    <w:rsid w:val="00EE6912"/>
    <w:rsid w:val="00F170C0"/>
    <w:rsid w:val="00F26326"/>
    <w:rsid w:val="00F46EEB"/>
    <w:rsid w:val="00F51BB2"/>
    <w:rsid w:val="00F6674E"/>
    <w:rsid w:val="00F74635"/>
    <w:rsid w:val="00F80A58"/>
    <w:rsid w:val="00F956D7"/>
    <w:rsid w:val="00F9702A"/>
    <w:rsid w:val="00FC36C4"/>
    <w:rsid w:val="00FD7E4D"/>
    <w:rsid w:val="00FE325E"/>
    <w:rsid w:val="00FE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29F0C198"/>
  <w15:docId w15:val="{CFD5B9EE-A6A5-49F9-B1F0-30F6482AD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D946D7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D73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ECE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3A215F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876F34"/>
  </w:style>
  <w:style w:type="character" w:styleId="UnresolvedMention">
    <w:name w:val="Unresolved Mention"/>
    <w:basedOn w:val="DefaultParagraphFont"/>
    <w:uiPriority w:val="99"/>
    <w:semiHidden/>
    <w:unhideWhenUsed/>
    <w:rsid w:val="0033203C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A94282"/>
    <w:pPr>
      <w:spacing w:after="100"/>
      <w:ind w:left="420"/>
    </w:pPr>
  </w:style>
  <w:style w:type="paragraph" w:styleId="PlainText">
    <w:name w:val="Plain Text"/>
    <w:basedOn w:val="Normal"/>
    <w:link w:val="PlainTextChar"/>
    <w:uiPriority w:val="99"/>
    <w:unhideWhenUsed/>
    <w:rsid w:val="00863C72"/>
    <w:pPr>
      <w:spacing w:after="0" w:line="240" w:lineRule="auto"/>
    </w:pPr>
    <w:rPr>
      <w:rFonts w:ascii="Consolas" w:eastAsiaTheme="minorHAnsi" w:hAnsi="Consolas"/>
    </w:rPr>
  </w:style>
  <w:style w:type="character" w:customStyle="1" w:styleId="PlainTextChar">
    <w:name w:val="Plain Text Char"/>
    <w:basedOn w:val="DefaultParagraphFont"/>
    <w:link w:val="PlainText"/>
    <w:uiPriority w:val="99"/>
    <w:rsid w:val="00863C72"/>
    <w:rPr>
      <w:rFonts w:ascii="Consolas" w:eastAsiaTheme="minorHAnsi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Apa20</b:Tag>
    <b:SourceType>DocumentFromInternetSite</b:SourceType>
    <b:Guid>{31B67A0D-35BF-43B4-90B9-AF06CDF9D311}</b:Guid>
    <b:Author>
      <b:Author>
        <b:Corporate>Apache Maven Project</b:Corporate>
      </b:Author>
    </b:Author>
    <b:Title>Apache Maven Assembly Plugin</b:Title>
    <b:InternetSiteTitle>Apache Maven Project</b:InternetSiteTitle>
    <b:Year>2020</b:Year>
    <b:Month>04</b:Month>
    <b:Day>27</b:Day>
    <b:URL>https://maven.apache.org/plugins/maven-assembly-plugin/</b:URL>
    <b:RefOrder>1</b:RefOrder>
  </b:Source>
</b:Sources>
</file>

<file path=customXml/itemProps1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C70F7EC-5FFA-44F2-81BD-B0D0A76D6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4657</TotalTime>
  <Pages>15</Pages>
  <Words>1333</Words>
  <Characters>7603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Willcott</dc:creator>
  <cp:keywords/>
  <dc:description/>
  <cp:lastModifiedBy>Bradley Willcott</cp:lastModifiedBy>
  <cp:revision>23</cp:revision>
  <cp:lastPrinted>2020-07-13T13:21:00Z</cp:lastPrinted>
  <dcterms:created xsi:type="dcterms:W3CDTF">2021-08-15T04:56:00Z</dcterms:created>
  <dcterms:modified xsi:type="dcterms:W3CDTF">2021-09-18T17:07:00Z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